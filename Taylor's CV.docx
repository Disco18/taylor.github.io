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828"/>
        <w:gridCol w:w="6684"/>
      </w:tblGrid>
      <w:tr w:rsidR="002C2CDD" w:rsidRPr="00906BEE" w14:paraId="4039DF27" w14:textId="77777777" w:rsidTr="00DF2AB9">
        <w:trPr>
          <w:trHeight w:val="8624"/>
        </w:trPr>
        <w:tc>
          <w:tcPr>
            <w:tcW w:w="3828" w:type="dxa"/>
            <w:tcMar>
              <w:top w:w="504" w:type="dxa"/>
              <w:right w:w="720" w:type="dxa"/>
            </w:tcMar>
          </w:tcPr>
          <w:p w14:paraId="5F0790AA" w14:textId="53894250" w:rsidR="00523479" w:rsidRPr="00906BEE" w:rsidRDefault="00506ED3" w:rsidP="00523479">
            <w:pPr>
              <w:pStyle w:val="Initials"/>
            </w:pPr>
            <w:r>
              <w:rPr>
                <w:noProof/>
                <w:lang w:val="sl-SI" w:eastAsia="sl-SI"/>
              </w:rPr>
              <w:drawing>
                <wp:anchor distT="0" distB="0" distL="114300" distR="114300" simplePos="0" relativeHeight="251662336" behindDoc="0" locked="0" layoutInCell="1" allowOverlap="1" wp14:anchorId="2B60BB01" wp14:editId="64E5A74C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-526415</wp:posOffset>
                  </wp:positionV>
                  <wp:extent cx="1973580" cy="1871980"/>
                  <wp:effectExtent l="0" t="0" r="7620" b="762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Me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80" cy="187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2DCD" w:rsidRPr="00906BEE">
              <w:rPr>
                <w:noProof/>
                <w:lang w:val="sl-SI" w:eastAsia="sl-SI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1CFC199E" wp14:editId="18EFFFB1">
                      <wp:simplePos x="0" y="0"/>
                      <wp:positionH relativeFrom="column">
                        <wp:align>left</wp:align>
                      </wp:positionH>
                      <wp:positionV relativeFrom="page">
                        <wp:posOffset>-484505</wp:posOffset>
                      </wp:positionV>
                      <wp:extent cx="6665976" cy="1810512"/>
                      <wp:effectExtent l="0" t="0" r="0" b="0"/>
                      <wp:wrapNone/>
                      <wp:docPr id="1" name="Group 1" title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976" cy="1810512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18000</wp14:pctHeight>
                      </wp14:sizeRelV>
                    </wp:anchor>
                  </w:drawing>
                </mc:Choice>
                <mc:Fallback xmlns:mo="http://schemas.microsoft.com/office/mac/office/2008/main" xmlns:mv="urn:schemas-microsoft-com:mac:vml">
                  <w:pict>
                    <v:group w14:anchorId="0500C994" id="Group_x0020_1" o:spid="_x0000_s1026" alt="Title: Header graphics" style="position:absolute;margin-left:0;margin-top:-38.1pt;width:524.9pt;height:142.55pt;z-index:-251657216;mso-width-percent:858;mso-height-percent:180;mso-position-horizontal:left;mso-position-vertical-relative:page;mso-width-percent:858;mso-height-percent:180" coordsize="6665911,1810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">
                      <v:rect id="Red_x0020_rectangle" o:spid="_x0000_s1027" style="position:absolute;left:1133475;top:419100;width:5532436;height:10058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Mw1xQAA&#10;ANsAAAAPAAAAZHJzL2Rvd25yZXYueG1sRI9Ba8JAFITvBf/D8oTemo2mVImuIoIgpRSa6sHbI/vM&#10;RrNvQ3aNaX99t1DocZiZb5jlerCN6KnztWMFkyQFQVw6XXOl4PC5e5qD8AFZY+OYFHyRh/Vq9LDE&#10;XLs7f1BfhEpECPscFZgQ2lxKXxqy6BPXEkfv7DqLIcqukrrDe4TbRk7T9EVarDkuGGxpa6i8Fjer&#10;4PUyywrTb/rv7J2Oxh3fTrutV+pxPGwWIAIN4T/8195rBc8Z/H6JP0C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uszDXFAAAA2wAAAA8AAAAAAAAAAAAAAAAAlwIAAGRycy9k&#10;b3ducmV2LnhtbFBLBQYAAAAABAAEAPUAAACJAwAAAAA=&#10;" fillcolor="#ea4e4e [3204]" stroked="f" strokeweight="1pt"/>
                      <v:shapetype id="_x0000_t23" coordsize="21600,21600" o:spt="23" adj="5400" path="m0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_x0020_circle" o:spid="_x0000_s1028" type="#_x0000_t23" style="position:absolute;width:1810488;height:181038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/jUtxQAA&#10;ANsAAAAPAAAAZHJzL2Rvd25yZXYueG1sRI9BSwMxFITvgv8hPMGLtNlqEdk2LatikV6KtdDr6+a5&#10;Wdy8hCR2t/31piB4HGbmG2a+HGwnjhRi61jBZFyAIK6dbrlRsPt8Gz2BiAlZY+eYFJwownJxfTXH&#10;UrueP+i4TY3IEI4lKjAp+VLKWBuyGMfOE2fvywWLKcvQSB2wz3DbyfuieJQWW84LBj29GKq/tz9W&#10;wfnw+nxX+YfVOvSrid9XZr9Jg1K3N0M1A5FoSP/hv/a7VjCdwuVL/gF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j+NS3FAAAA2wAAAA8AAAAAAAAAAAAAAAAAlwIAAGRycy9k&#10;b3ducmV2LnhtbFBLBQYAAAAABAAEAPUAAACJAwAAAAA=&#10;" adj="626" fillcolor="#ea4e4e [3204]" stroked="f" strokeweight="1pt">
                        <v:stroke joinstyle="miter"/>
                      </v:shape>
                      <v:oval id="White_x0020_circle" o:spid="_x0000_s1029" style="position:absolute;left:57150;top:57150;width:1704460;height:1704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KFCVxQAA&#10;ANoAAAAPAAAAZHJzL2Rvd25yZXYueG1sRI/dasJAFITvBd9hOQXv6qaKpURXKf5R0LYYhdK7Q/Y0&#10;CWbPht3VpG/vFgpeDjPzDTNbdKYWV3K+sqzgaZiAIM6trrhQcDpuHl9A+ICssbZMCn7Jw2Le780w&#10;1bblA12zUIgIYZ+igjKEJpXS5yUZ9EPbEEfvxzqDIUpXSO2wjXBTy1GSPEuDFceFEhtalpSfs4tR&#10;sP/6OI/dZLv6fF/v2iwZT6ps963U4KF7nYII1IV7+L/9phWM4O9KvAFyf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QoUJXFAAAA2gAAAA8AAAAAAAAAAAAAAAAAlwIAAGRycy9k&#10;b3ducmV2LnhtbFBLBQYAAAAABAAEAPUAAACJAwAAAAA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alias w:val="Enter initials:"/>
                <w:tag w:val="Enter initials:"/>
                <w:id w:val="-606576828"/>
                <w:placeholder>
                  <w:docPart w:val="8E63A9CFCEF7304DA57D2A96FDB9FC8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 w:rsidR="00A50939" w:rsidRPr="00906BEE">
                  <w:t>YN</w:t>
                </w:r>
              </w:sdtContent>
            </w:sdt>
          </w:p>
          <w:p w14:paraId="4045B68E" w14:textId="2B123669" w:rsidR="00A50939" w:rsidRPr="00906BEE" w:rsidRDefault="00785079" w:rsidP="007569C1">
            <w:pPr>
              <w:pStyle w:val="Heading3"/>
            </w:pPr>
            <w:sdt>
              <w:sdtPr>
                <w:alias w:val="Objective:"/>
                <w:tag w:val="Objective:"/>
                <w:id w:val="319159961"/>
                <w:placeholder>
                  <w:docPart w:val="44436027BD453C428AC0C7455A8A59FF"/>
                </w:placeholder>
                <w:temporary/>
                <w:showingPlcHdr/>
                <w15:appearance w15:val="hidden"/>
              </w:sdtPr>
              <w:sdtEndPr/>
              <w:sdtContent>
                <w:r w:rsidR="00E12C60" w:rsidRPr="00906BEE">
                  <w:t>Objective</w:t>
                </w:r>
              </w:sdtContent>
            </w:sdt>
          </w:p>
          <w:p w14:paraId="4D793589" w14:textId="3F549722" w:rsidR="00D95D3F" w:rsidRDefault="0054130A" w:rsidP="008641DC">
            <w:r>
              <w:t>My objective is to become well trained in any field I am put into.</w:t>
            </w:r>
            <w:r w:rsidR="00E97F69">
              <w:t xml:space="preserve"> As</w:t>
            </w:r>
            <w:r>
              <w:t xml:space="preserve"> I am eager to learn and improve myself in ho</w:t>
            </w:r>
            <w:r w:rsidR="002C36B2">
              <w:t xml:space="preserve">pes of perusing a career in the Australian Federal </w:t>
            </w:r>
            <w:r w:rsidR="001E22E2">
              <w:t>Police</w:t>
            </w:r>
            <w:r w:rsidR="00A35EC1">
              <w:t xml:space="preserve"> as well as</w:t>
            </w:r>
            <w:r w:rsidR="001E22E2">
              <w:t xml:space="preserve"> expand</w:t>
            </w:r>
            <w:r w:rsidR="00A35EC1">
              <w:t>ing</w:t>
            </w:r>
            <w:r w:rsidR="001E22E2">
              <w:t xml:space="preserve"> my business to </w:t>
            </w:r>
            <w:r w:rsidR="00F51A64">
              <w:t xml:space="preserve">become </w:t>
            </w:r>
            <w:r w:rsidR="007568DA">
              <w:t>better</w:t>
            </w:r>
            <w:r w:rsidR="001E22E2">
              <w:t xml:space="preserve"> known and successful</w:t>
            </w:r>
            <w:r w:rsidR="00A35EC1">
              <w:t>.</w:t>
            </w:r>
          </w:p>
          <w:p w14:paraId="3E079B57" w14:textId="77777777" w:rsidR="002C2CDD" w:rsidRPr="00906BEE" w:rsidRDefault="00D95D3F" w:rsidP="009934AE">
            <w:pPr>
              <w:pStyle w:val="Heading3"/>
              <w:tabs>
                <w:tab w:val="right" w:pos="3060"/>
              </w:tabs>
            </w:pPr>
            <w:r>
              <w:t>Strengths</w:t>
            </w:r>
            <w:r w:rsidR="009934AE">
              <w:tab/>
            </w:r>
          </w:p>
          <w:p w14:paraId="06A2AB47" w14:textId="7266DC15" w:rsidR="00A35EC1" w:rsidRDefault="00A75D2E" w:rsidP="008641DC">
            <w:r>
              <w:t>T</w:t>
            </w:r>
            <w:r w:rsidR="00A35EC1">
              <w:t>eam player</w:t>
            </w:r>
          </w:p>
          <w:p w14:paraId="44DF38E3" w14:textId="77777777" w:rsidR="008641DC" w:rsidRDefault="008641DC" w:rsidP="008641DC">
            <w:r>
              <w:t>Excellent Time Management</w:t>
            </w:r>
          </w:p>
          <w:p w14:paraId="429645F7" w14:textId="77777777" w:rsidR="008641DC" w:rsidRDefault="008641DC" w:rsidP="008641DC">
            <w:r>
              <w:t>Professional and Mature</w:t>
            </w:r>
          </w:p>
          <w:p w14:paraId="1A06E4FB" w14:textId="47A86F0F" w:rsidR="008641DC" w:rsidRDefault="00895A1A" w:rsidP="008641DC">
            <w:r>
              <w:t xml:space="preserve">Excellent </w:t>
            </w:r>
            <w:r w:rsidR="008641DC">
              <w:t>Problem Solver</w:t>
            </w:r>
          </w:p>
          <w:p w14:paraId="158B3944" w14:textId="77777777" w:rsidR="008641DC" w:rsidRDefault="008641DC" w:rsidP="008641DC">
            <w:r>
              <w:t>Resourceful</w:t>
            </w:r>
          </w:p>
          <w:p w14:paraId="1920B581" w14:textId="77777777" w:rsidR="008641DC" w:rsidRDefault="008641DC" w:rsidP="008641DC">
            <w:r>
              <w:t>Punctual</w:t>
            </w:r>
          </w:p>
          <w:p w14:paraId="16DFDA80" w14:textId="77777777" w:rsidR="00D95D3F" w:rsidRDefault="008641DC" w:rsidP="008641DC">
            <w:r>
              <w:t>Organiz</w:t>
            </w:r>
            <w:r w:rsidR="00D95D3F">
              <w:t>ed</w:t>
            </w:r>
          </w:p>
          <w:p w14:paraId="24CE22AA" w14:textId="77777777" w:rsidR="00D95D3F" w:rsidRDefault="00D95D3F" w:rsidP="008641DC">
            <w:r>
              <w:t>Motivated</w:t>
            </w:r>
          </w:p>
          <w:p w14:paraId="13149626" w14:textId="77777777" w:rsidR="00D95D3F" w:rsidRDefault="00D95D3F" w:rsidP="008641DC">
            <w:r>
              <w:t>Energetic Work Ethic</w:t>
            </w:r>
          </w:p>
          <w:p w14:paraId="52D91979" w14:textId="5FC8B806" w:rsidR="00EA3E8C" w:rsidRDefault="00EA3E8C" w:rsidP="008641DC">
            <w:r>
              <w:t>Prioritizes Safe Work Practices</w:t>
            </w:r>
          </w:p>
          <w:p w14:paraId="17D0E0BC" w14:textId="77777777" w:rsidR="00D95D3F" w:rsidRDefault="00D95D3F" w:rsidP="008641DC">
            <w:r>
              <w:t>Fast Learning</w:t>
            </w:r>
          </w:p>
          <w:p w14:paraId="4307451D" w14:textId="3E44D982" w:rsidR="009C4E74" w:rsidRDefault="00D95D3F" w:rsidP="00B41CE2">
            <w:r>
              <w:t>Strong Communication</w:t>
            </w:r>
          </w:p>
          <w:p w14:paraId="7193E8D3" w14:textId="02F61D7F" w:rsidR="002963DD" w:rsidRDefault="002963DD" w:rsidP="00B41CE2">
            <w:r>
              <w:t>Reliable</w:t>
            </w:r>
          </w:p>
          <w:p w14:paraId="725913E3" w14:textId="09CC5029" w:rsidR="00B41CE2" w:rsidRDefault="002963DD" w:rsidP="002963DD">
            <w:pPr>
              <w:pStyle w:val="Heading3"/>
            </w:pPr>
            <w:r>
              <w:lastRenderedPageBreak/>
              <w:t>Reference</w:t>
            </w:r>
          </w:p>
          <w:p w14:paraId="496C3860" w14:textId="0357BB93" w:rsidR="00F51A64" w:rsidRPr="00F51A64" w:rsidRDefault="00F51A64" w:rsidP="00B41CE2">
            <w:pPr>
              <w:rPr>
                <w:sz w:val="20"/>
                <w:szCs w:val="20"/>
              </w:rPr>
            </w:pPr>
            <w:r w:rsidRPr="00F51A64">
              <w:rPr>
                <w:sz w:val="20"/>
                <w:szCs w:val="20"/>
              </w:rPr>
              <w:t>Nick Johnson – Pick</w:t>
            </w:r>
            <w:r>
              <w:rPr>
                <w:sz w:val="20"/>
                <w:szCs w:val="20"/>
              </w:rPr>
              <w:t xml:space="preserve">les </w:t>
            </w:r>
            <w:r w:rsidRPr="00F51A64">
              <w:rPr>
                <w:sz w:val="20"/>
                <w:szCs w:val="20"/>
              </w:rPr>
              <w:t>(National Manager) – 0409 915 099</w:t>
            </w:r>
          </w:p>
          <w:p w14:paraId="2CE71597" w14:textId="77777777" w:rsidR="00F51A64" w:rsidRPr="00F51A64" w:rsidRDefault="00F51A64" w:rsidP="00B41CE2">
            <w:pPr>
              <w:rPr>
                <w:sz w:val="20"/>
                <w:szCs w:val="20"/>
              </w:rPr>
            </w:pPr>
          </w:p>
          <w:p w14:paraId="0942F852" w14:textId="5493E95B" w:rsidR="00ED52D0" w:rsidRPr="00F51A64" w:rsidRDefault="00ED52D0" w:rsidP="00B41CE2">
            <w:pPr>
              <w:rPr>
                <w:sz w:val="20"/>
                <w:szCs w:val="20"/>
              </w:rPr>
            </w:pPr>
            <w:r w:rsidRPr="00F51A64">
              <w:rPr>
                <w:sz w:val="20"/>
                <w:szCs w:val="20"/>
              </w:rPr>
              <w:t>Ryan Wilson – Bourgault</w:t>
            </w:r>
            <w:r w:rsidR="00C54FAE" w:rsidRPr="00F51A64">
              <w:rPr>
                <w:sz w:val="20"/>
                <w:szCs w:val="20"/>
              </w:rPr>
              <w:t xml:space="preserve"> Industries </w:t>
            </w:r>
            <w:r w:rsidR="004B766B" w:rsidRPr="00F51A64">
              <w:rPr>
                <w:sz w:val="20"/>
                <w:szCs w:val="20"/>
              </w:rPr>
              <w:t>(Warehouse Manager)</w:t>
            </w:r>
            <w:r w:rsidR="00C66AD7" w:rsidRPr="00F51A64">
              <w:rPr>
                <w:sz w:val="20"/>
                <w:szCs w:val="20"/>
              </w:rPr>
              <w:t xml:space="preserve"> </w:t>
            </w:r>
            <w:r w:rsidR="009D6EC8" w:rsidRPr="00F51A64">
              <w:rPr>
                <w:sz w:val="20"/>
                <w:szCs w:val="20"/>
              </w:rPr>
              <w:t>–</w:t>
            </w:r>
            <w:r w:rsidR="00C66AD7" w:rsidRPr="00F51A64">
              <w:rPr>
                <w:sz w:val="20"/>
                <w:szCs w:val="20"/>
              </w:rPr>
              <w:t xml:space="preserve"> 04</w:t>
            </w:r>
            <w:r w:rsidR="009D6EC8" w:rsidRPr="00F51A64">
              <w:rPr>
                <w:sz w:val="20"/>
                <w:szCs w:val="20"/>
              </w:rPr>
              <w:t xml:space="preserve">13 </w:t>
            </w:r>
            <w:r w:rsidR="00D36BFD" w:rsidRPr="00F51A64">
              <w:rPr>
                <w:sz w:val="20"/>
                <w:szCs w:val="20"/>
              </w:rPr>
              <w:t>236</w:t>
            </w:r>
            <w:r w:rsidR="00C54FAE" w:rsidRPr="00F51A64">
              <w:rPr>
                <w:sz w:val="20"/>
                <w:szCs w:val="20"/>
              </w:rPr>
              <w:t xml:space="preserve"> 017</w:t>
            </w:r>
          </w:p>
          <w:p w14:paraId="778F2E29" w14:textId="4AEAE5A9" w:rsidR="00C54FAE" w:rsidRPr="00F51A64" w:rsidRDefault="00C54FAE" w:rsidP="00B41CE2">
            <w:pPr>
              <w:rPr>
                <w:sz w:val="20"/>
                <w:szCs w:val="20"/>
              </w:rPr>
            </w:pPr>
          </w:p>
          <w:p w14:paraId="30796D85" w14:textId="0D29E36D" w:rsidR="00C54FAE" w:rsidRPr="00F51A64" w:rsidRDefault="00C54FAE" w:rsidP="00B41CE2">
            <w:pPr>
              <w:rPr>
                <w:sz w:val="20"/>
                <w:szCs w:val="20"/>
              </w:rPr>
            </w:pPr>
            <w:r w:rsidRPr="00F51A64">
              <w:rPr>
                <w:sz w:val="20"/>
                <w:szCs w:val="20"/>
              </w:rPr>
              <w:t xml:space="preserve">Adam Fisher – Bourgault </w:t>
            </w:r>
            <w:r w:rsidR="007C0CA1" w:rsidRPr="00F51A64">
              <w:rPr>
                <w:sz w:val="20"/>
                <w:szCs w:val="20"/>
              </w:rPr>
              <w:t xml:space="preserve">Industries (Workshop Manager) </w:t>
            </w:r>
            <w:r w:rsidR="008659C8" w:rsidRPr="00F51A64">
              <w:rPr>
                <w:sz w:val="20"/>
                <w:szCs w:val="20"/>
              </w:rPr>
              <w:t>–</w:t>
            </w:r>
            <w:r w:rsidR="007C0CA1" w:rsidRPr="00F51A64">
              <w:rPr>
                <w:sz w:val="20"/>
                <w:szCs w:val="20"/>
              </w:rPr>
              <w:t xml:space="preserve"> </w:t>
            </w:r>
            <w:r w:rsidR="008659C8" w:rsidRPr="00F51A64">
              <w:rPr>
                <w:sz w:val="20"/>
                <w:szCs w:val="20"/>
              </w:rPr>
              <w:t>0429</w:t>
            </w:r>
            <w:r w:rsidR="00A33149" w:rsidRPr="00F51A64">
              <w:rPr>
                <w:sz w:val="20"/>
                <w:szCs w:val="20"/>
              </w:rPr>
              <w:t xml:space="preserve"> </w:t>
            </w:r>
            <w:r w:rsidR="008659C8" w:rsidRPr="00F51A64">
              <w:rPr>
                <w:sz w:val="20"/>
                <w:szCs w:val="20"/>
              </w:rPr>
              <w:t>898</w:t>
            </w:r>
            <w:r w:rsidR="00470580" w:rsidRPr="00F51A64">
              <w:rPr>
                <w:sz w:val="20"/>
                <w:szCs w:val="20"/>
              </w:rPr>
              <w:t xml:space="preserve"> 6</w:t>
            </w:r>
            <w:r w:rsidR="008659C8" w:rsidRPr="00F51A64">
              <w:rPr>
                <w:sz w:val="20"/>
                <w:szCs w:val="20"/>
              </w:rPr>
              <w:t>62</w:t>
            </w:r>
          </w:p>
          <w:p w14:paraId="25DD6E90" w14:textId="77777777" w:rsidR="004B766B" w:rsidRPr="00F51A64" w:rsidRDefault="004B766B" w:rsidP="00B41CE2">
            <w:pPr>
              <w:rPr>
                <w:sz w:val="20"/>
                <w:szCs w:val="20"/>
              </w:rPr>
            </w:pPr>
          </w:p>
          <w:p w14:paraId="1C0F3CBA" w14:textId="2AD54236" w:rsidR="00107390" w:rsidRPr="00F51A64" w:rsidRDefault="00243B4A" w:rsidP="00F51A64">
            <w:pPr>
              <w:rPr>
                <w:sz w:val="20"/>
                <w:szCs w:val="20"/>
              </w:rPr>
            </w:pPr>
            <w:r w:rsidRPr="00F51A64">
              <w:rPr>
                <w:sz w:val="20"/>
                <w:szCs w:val="20"/>
              </w:rPr>
              <w:t>Brad Petrie – BSC (Branch Manager</w:t>
            </w:r>
            <w:r w:rsidR="002963DD" w:rsidRPr="00F51A64">
              <w:rPr>
                <w:sz w:val="20"/>
                <w:szCs w:val="20"/>
              </w:rPr>
              <w:t xml:space="preserve">) </w:t>
            </w:r>
            <w:r w:rsidR="001833D1" w:rsidRPr="00F51A64">
              <w:rPr>
                <w:sz w:val="20"/>
                <w:szCs w:val="20"/>
              </w:rPr>
              <w:t>–</w:t>
            </w:r>
            <w:r w:rsidR="00044685" w:rsidRPr="00F51A64">
              <w:rPr>
                <w:sz w:val="20"/>
                <w:szCs w:val="20"/>
              </w:rPr>
              <w:t xml:space="preserve"> 0457</w:t>
            </w:r>
            <w:r w:rsidR="005064A2" w:rsidRPr="00F51A64">
              <w:rPr>
                <w:sz w:val="20"/>
                <w:szCs w:val="20"/>
              </w:rPr>
              <w:t xml:space="preserve"> </w:t>
            </w:r>
            <w:r w:rsidR="00044685" w:rsidRPr="00F51A64">
              <w:rPr>
                <w:sz w:val="20"/>
                <w:szCs w:val="20"/>
              </w:rPr>
              <w:t>961</w:t>
            </w:r>
            <w:r w:rsidR="005064A2" w:rsidRPr="00F51A64">
              <w:rPr>
                <w:sz w:val="20"/>
                <w:szCs w:val="20"/>
              </w:rPr>
              <w:t xml:space="preserve"> </w:t>
            </w:r>
            <w:r w:rsidR="00044685" w:rsidRPr="00F51A64">
              <w:rPr>
                <w:sz w:val="20"/>
                <w:szCs w:val="20"/>
              </w:rPr>
              <w:t>971</w:t>
            </w:r>
          </w:p>
          <w:p w14:paraId="0A1C7E52" w14:textId="77777777" w:rsidR="00107390" w:rsidRDefault="00107390" w:rsidP="00D95D3F">
            <w:pPr>
              <w:pStyle w:val="Heading3"/>
            </w:pPr>
          </w:p>
          <w:p w14:paraId="22940B18" w14:textId="77777777" w:rsidR="00107390" w:rsidRDefault="00107390" w:rsidP="00D95D3F">
            <w:pPr>
              <w:pStyle w:val="Heading3"/>
            </w:pPr>
          </w:p>
          <w:p w14:paraId="06B15728" w14:textId="77777777" w:rsidR="00107390" w:rsidRDefault="00107390" w:rsidP="00D95D3F">
            <w:pPr>
              <w:pStyle w:val="Heading3"/>
            </w:pPr>
          </w:p>
          <w:p w14:paraId="4E93D935" w14:textId="77777777" w:rsidR="00107390" w:rsidRDefault="00107390" w:rsidP="00D95D3F">
            <w:pPr>
              <w:pStyle w:val="Heading3"/>
            </w:pPr>
          </w:p>
          <w:p w14:paraId="4ADEE9CD" w14:textId="77777777" w:rsidR="00107390" w:rsidRDefault="00107390" w:rsidP="00D95D3F">
            <w:pPr>
              <w:pStyle w:val="Heading3"/>
            </w:pPr>
          </w:p>
          <w:p w14:paraId="232A0F2B" w14:textId="77777777" w:rsidR="00107390" w:rsidRDefault="00107390" w:rsidP="00D95D3F">
            <w:pPr>
              <w:pStyle w:val="Heading3"/>
            </w:pPr>
          </w:p>
          <w:p w14:paraId="257BA7A6" w14:textId="77777777" w:rsidR="00107390" w:rsidRDefault="00107390" w:rsidP="00D95D3F">
            <w:pPr>
              <w:pStyle w:val="Heading3"/>
            </w:pPr>
          </w:p>
          <w:p w14:paraId="5FD2EFFF" w14:textId="77777777" w:rsidR="00107390" w:rsidRDefault="00107390" w:rsidP="00D95D3F">
            <w:pPr>
              <w:pStyle w:val="Heading3"/>
            </w:pPr>
          </w:p>
          <w:p w14:paraId="123F6687" w14:textId="77777777" w:rsidR="001312D5" w:rsidRDefault="001312D5" w:rsidP="00D95D3F">
            <w:pPr>
              <w:pStyle w:val="Heading3"/>
            </w:pPr>
          </w:p>
          <w:p w14:paraId="1893E88E" w14:textId="77777777" w:rsidR="001312D5" w:rsidRDefault="001312D5" w:rsidP="00D95D3F">
            <w:pPr>
              <w:pStyle w:val="Heading3"/>
            </w:pPr>
          </w:p>
          <w:p w14:paraId="08F339F0" w14:textId="7D4D5857" w:rsidR="00D95D3F" w:rsidRDefault="00D95D3F" w:rsidP="00D95D3F">
            <w:pPr>
              <w:pStyle w:val="Heading3"/>
            </w:pPr>
            <w:r>
              <w:lastRenderedPageBreak/>
              <w:t>Computing Skills</w:t>
            </w:r>
          </w:p>
          <w:p w14:paraId="2AECA9E1" w14:textId="2E59963C" w:rsidR="0060511C" w:rsidRDefault="0060511C" w:rsidP="00D95D3F">
            <w:r>
              <w:t>Adobe Suite Proficiency.</w:t>
            </w:r>
          </w:p>
          <w:p w14:paraId="76025BD7" w14:textId="77777777" w:rsidR="00D95D3F" w:rsidRDefault="00D95D3F" w:rsidP="00D95D3F">
            <w:r>
              <w:t>Microsoft Suite Proficiency</w:t>
            </w:r>
            <w:r w:rsidR="009C4E74">
              <w:t>.</w:t>
            </w:r>
          </w:p>
          <w:p w14:paraId="538A3506" w14:textId="77777777" w:rsidR="009C4E74" w:rsidRDefault="009C4E74" w:rsidP="00D95D3F">
            <w:r>
              <w:t>Troubleshooting.</w:t>
            </w:r>
          </w:p>
          <w:p w14:paraId="78211300" w14:textId="6043C02E" w:rsidR="009C4E74" w:rsidRDefault="00473C1D" w:rsidP="00D95D3F">
            <w:r>
              <w:t>System</w:t>
            </w:r>
            <w:r w:rsidR="009C4E74">
              <w:t xml:space="preserve"> Maintenance.</w:t>
            </w:r>
          </w:p>
          <w:p w14:paraId="27E2CF74" w14:textId="559CEF1B" w:rsidR="009C4E74" w:rsidRDefault="005B100D" w:rsidP="00D95D3F">
            <w:r>
              <w:t>System</w:t>
            </w:r>
            <w:r w:rsidR="009C4E74">
              <w:t xml:space="preserve"> </w:t>
            </w:r>
            <w:r w:rsidR="000E705B">
              <w:t>Building.</w:t>
            </w:r>
          </w:p>
          <w:p w14:paraId="433D50B5" w14:textId="77777777" w:rsidR="005B100D" w:rsidRDefault="005B100D" w:rsidP="00D95D3F">
            <w:r>
              <w:t>CSS &amp; HTML programming.</w:t>
            </w:r>
          </w:p>
          <w:p w14:paraId="224E191B" w14:textId="77777777" w:rsidR="005B100D" w:rsidRDefault="005B100D" w:rsidP="00D95D3F">
            <w:r>
              <w:t>Program Installation.</w:t>
            </w:r>
          </w:p>
          <w:p w14:paraId="2925E31F" w14:textId="77777777" w:rsidR="005B100D" w:rsidRDefault="005B100D" w:rsidP="00D95D3F">
            <w:r>
              <w:t>Windows/Mac Proficiency.</w:t>
            </w:r>
          </w:p>
          <w:p w14:paraId="2D86EC96" w14:textId="77777777" w:rsidR="005B100D" w:rsidRDefault="00C85086" w:rsidP="00D95D3F">
            <w:r>
              <w:t>System Administrating.</w:t>
            </w:r>
          </w:p>
          <w:p w14:paraId="410F3447" w14:textId="0AA3491D" w:rsidR="00473C1D" w:rsidRDefault="00473C1D" w:rsidP="00D95D3F">
            <w:r>
              <w:t>Help Desk.</w:t>
            </w:r>
          </w:p>
          <w:p w14:paraId="353884B9" w14:textId="4E398494" w:rsidR="00473C1D" w:rsidRDefault="00473C1D" w:rsidP="00D95D3F">
            <w:r>
              <w:t>Configuration (Server/PC).</w:t>
            </w:r>
          </w:p>
          <w:p w14:paraId="356F8836" w14:textId="77777777" w:rsidR="00C85086" w:rsidRDefault="00473C1D" w:rsidP="00D95D3F">
            <w:r>
              <w:t>Databases.</w:t>
            </w:r>
          </w:p>
          <w:p w14:paraId="7BCA6680" w14:textId="77777777" w:rsidR="00473C1D" w:rsidRDefault="00473C1D" w:rsidP="00D95D3F">
            <w:r>
              <w:t xml:space="preserve">BIOS Configuration. </w:t>
            </w:r>
          </w:p>
          <w:p w14:paraId="743E0A12" w14:textId="77777777" w:rsidR="00473C1D" w:rsidRDefault="00473C1D" w:rsidP="00D95D3F">
            <w:r>
              <w:t>Backup &amp; Recovery.</w:t>
            </w:r>
          </w:p>
          <w:p w14:paraId="6C9E5A90" w14:textId="77777777" w:rsidR="00473C1D" w:rsidRDefault="00473C1D" w:rsidP="00D95D3F">
            <w:r>
              <w:t>Virtual Machines.</w:t>
            </w:r>
          </w:p>
          <w:p w14:paraId="120526D3" w14:textId="77777777" w:rsidR="0060511C" w:rsidRDefault="0060511C" w:rsidP="00D95D3F">
            <w:r>
              <w:t>Cloud Computing.</w:t>
            </w:r>
          </w:p>
          <w:p w14:paraId="2C2F058B" w14:textId="5C52A1EC" w:rsidR="0060511C" w:rsidRPr="00D95D3F" w:rsidRDefault="0060511C" w:rsidP="0060511C">
            <w:r>
              <w:t>Documenting &amp; Reporting.</w:t>
            </w:r>
          </w:p>
        </w:tc>
        <w:tc>
          <w:tcPr>
            <w:tcW w:w="6684" w:type="dxa"/>
            <w:tcMar>
              <w:top w:w="504" w:type="dxa"/>
              <w:left w:w="0" w:type="dxa"/>
            </w:tcMar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684"/>
            </w:tblGrid>
            <w:tr w:rsidR="00C612DA" w:rsidRPr="00906BEE" w14:paraId="0EFCD811" w14:textId="77777777" w:rsidTr="00823C54">
              <w:trPr>
                <w:trHeight w:hRule="exact" w:val="1296"/>
              </w:trPr>
              <w:tc>
                <w:tcPr>
                  <w:tcW w:w="6055" w:type="dxa"/>
                  <w:vAlign w:val="center"/>
                </w:tcPr>
                <w:p w14:paraId="16A6905C" w14:textId="287D11E7" w:rsidR="00906BEE" w:rsidRPr="00906BEE" w:rsidRDefault="00785079" w:rsidP="00AB342A">
                  <w:pPr>
                    <w:pStyle w:val="Heading1"/>
                    <w:outlineLvl w:val="0"/>
                  </w:pPr>
                  <w:sdt>
                    <w:sdtPr>
                      <w:alias w:val="Enter your name:"/>
                      <w:tag w:val="Enter your name:"/>
                      <w:id w:val="-296147368"/>
                      <w:placeholder>
                        <w:docPart w:val="189245A9A61FA74293BF72F6672BBA9F"/>
                      </w:placeholder>
                      <w15:dataBinding w:prefixMappings="xmlns:ns0='http://schemas.microsoft.com/temp/samples' " w:xpath="/ns0:employees[1]/ns0:employee[1]/ns0:Address[1]" w:storeItemID="{00000000-0000-0000-0000-000000000000}"/>
                      <w15:appearance w15:val="hidden"/>
                    </w:sdtPr>
                    <w:sdtEndPr/>
                    <w:sdtContent>
                      <w:r w:rsidR="009934AE">
                        <w:t>Taylor Thurley</w:t>
                      </w:r>
                    </w:sdtContent>
                  </w:sdt>
                </w:p>
              </w:tc>
            </w:tr>
          </w:tbl>
          <w:p w14:paraId="14F9B1F6" w14:textId="77777777" w:rsidR="002C2CDD" w:rsidRPr="00906BEE" w:rsidRDefault="00785079" w:rsidP="007569C1">
            <w:pPr>
              <w:pStyle w:val="Heading3"/>
            </w:pPr>
            <w:sdt>
              <w:sdtPr>
                <w:alias w:val="Experience:"/>
                <w:tag w:val="Experience:"/>
                <w:id w:val="1217937480"/>
                <w:placeholder>
                  <w:docPart w:val="024ED6419DAB1045AD91FDF04C5FC17D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Experience</w:t>
                </w:r>
              </w:sdtContent>
            </w:sdt>
          </w:p>
          <w:p w14:paraId="459178B9" w14:textId="57D6F460" w:rsidR="008411E7" w:rsidRDefault="00F51A64" w:rsidP="007569C1">
            <w:pPr>
              <w:pStyle w:val="Heading4"/>
              <w:rPr>
                <w:sz w:val="24"/>
              </w:rPr>
            </w:pPr>
            <w:r>
              <w:rPr>
                <w:sz w:val="24"/>
              </w:rPr>
              <w:t>sAlES BOOKING</w:t>
            </w:r>
            <w:r w:rsidR="00DD41AF" w:rsidRPr="00DF2AB9">
              <w:rPr>
                <w:sz w:val="24"/>
              </w:rPr>
              <w:t>•</w:t>
            </w:r>
            <w:r w:rsidR="00DD41AF">
              <w:rPr>
                <w:sz w:val="24"/>
              </w:rPr>
              <w:t xml:space="preserve"> Pickles </w:t>
            </w:r>
            <w:r w:rsidR="00DD41AF" w:rsidRPr="00DF2AB9">
              <w:rPr>
                <w:sz w:val="24"/>
              </w:rPr>
              <w:t>•</w:t>
            </w:r>
            <w:r w:rsidR="00DD41AF">
              <w:rPr>
                <w:sz w:val="24"/>
              </w:rPr>
              <w:t xml:space="preserve"> Jan 2021 </w:t>
            </w:r>
            <w:r w:rsidR="007522F0">
              <w:rPr>
                <w:sz w:val="24"/>
              </w:rPr>
              <w:t>–</w:t>
            </w:r>
            <w:r w:rsidR="00DD41AF">
              <w:rPr>
                <w:sz w:val="24"/>
              </w:rPr>
              <w:t xml:space="preserve"> </w:t>
            </w:r>
            <w:r w:rsidR="007522F0">
              <w:rPr>
                <w:sz w:val="24"/>
              </w:rPr>
              <w:t>May 2021</w:t>
            </w:r>
          </w:p>
          <w:p w14:paraId="4F19BCB0" w14:textId="6CABFBA6" w:rsidR="00FA73E8" w:rsidRDefault="00F51A64" w:rsidP="00F51A64">
            <w:r>
              <w:t>My time with Pickles has me conducting a variety of tasks such as;</w:t>
            </w:r>
          </w:p>
          <w:p w14:paraId="39D0B687" w14:textId="59E090E6" w:rsidR="00857564" w:rsidRDefault="00857564" w:rsidP="00FA73E8">
            <w:pPr>
              <w:pStyle w:val="ListParagraph"/>
              <w:numPr>
                <w:ilvl w:val="0"/>
                <w:numId w:val="19"/>
              </w:numPr>
            </w:pPr>
            <w:r>
              <w:t>Book</w:t>
            </w:r>
            <w:r w:rsidR="004C0478">
              <w:t xml:space="preserve"> and prep items into system for upload</w:t>
            </w:r>
          </w:p>
          <w:p w14:paraId="048FFEB2" w14:textId="3C45ECC8" w:rsidR="00857564" w:rsidRDefault="004C0478" w:rsidP="00FA73E8">
            <w:pPr>
              <w:pStyle w:val="ListParagraph"/>
              <w:numPr>
                <w:ilvl w:val="0"/>
                <w:numId w:val="19"/>
              </w:numPr>
            </w:pPr>
            <w:r>
              <w:t>Catalog checking</w:t>
            </w:r>
          </w:p>
          <w:p w14:paraId="021BE11D" w14:textId="79026E0B" w:rsidR="00857564" w:rsidRDefault="00857564" w:rsidP="00FA73E8">
            <w:pPr>
              <w:pStyle w:val="ListParagraph"/>
              <w:numPr>
                <w:ilvl w:val="0"/>
                <w:numId w:val="19"/>
              </w:numPr>
            </w:pPr>
            <w:r>
              <w:t>Maintain upcoming auction groups</w:t>
            </w:r>
          </w:p>
          <w:p w14:paraId="1D14A5B0" w14:textId="71D00467" w:rsidR="00857564" w:rsidRDefault="00857564" w:rsidP="00FA73E8">
            <w:pPr>
              <w:pStyle w:val="ListParagraph"/>
              <w:numPr>
                <w:ilvl w:val="0"/>
                <w:numId w:val="19"/>
              </w:numPr>
            </w:pPr>
            <w:r>
              <w:t>Orga</w:t>
            </w:r>
            <w:r w:rsidR="004C0478">
              <w:t>nize</w:t>
            </w:r>
            <w:r>
              <w:t xml:space="preserve"> goods pick up</w:t>
            </w:r>
          </w:p>
          <w:p w14:paraId="28F47C7C" w14:textId="05976BF1" w:rsidR="00FA73E8" w:rsidRDefault="00857564" w:rsidP="00FA73E8">
            <w:pPr>
              <w:pStyle w:val="ListParagraph"/>
              <w:numPr>
                <w:ilvl w:val="0"/>
                <w:numId w:val="19"/>
              </w:numPr>
            </w:pPr>
            <w:r>
              <w:t>Forklift operation</w:t>
            </w:r>
          </w:p>
          <w:p w14:paraId="290728C6" w14:textId="17D93456" w:rsidR="00DD41AF" w:rsidRDefault="00FA73E8" w:rsidP="00FA73E8">
            <w:pPr>
              <w:pStyle w:val="ListParagraph"/>
              <w:numPr>
                <w:ilvl w:val="0"/>
                <w:numId w:val="19"/>
              </w:numPr>
            </w:pPr>
            <w:r>
              <w:t>Dispatching customer orders</w:t>
            </w:r>
            <w:r w:rsidR="004C0478">
              <w:t xml:space="preserve"> via freight</w:t>
            </w:r>
          </w:p>
          <w:p w14:paraId="0D6B8A75" w14:textId="1076E738" w:rsidR="00FA73E8" w:rsidRDefault="00FA73E8" w:rsidP="00FA73E8">
            <w:pPr>
              <w:pStyle w:val="ListParagraph"/>
              <w:numPr>
                <w:ilvl w:val="0"/>
                <w:numId w:val="19"/>
              </w:numPr>
            </w:pPr>
            <w:r>
              <w:t>C</w:t>
            </w:r>
            <w:r w:rsidR="004C0478">
              <w:t>onsolidate</w:t>
            </w:r>
            <w:r>
              <w:t xml:space="preserve"> orders</w:t>
            </w:r>
          </w:p>
          <w:p w14:paraId="3C91067E" w14:textId="77777777" w:rsidR="004C0478" w:rsidRDefault="004C0478" w:rsidP="004C0478"/>
          <w:p w14:paraId="46CCEA3D" w14:textId="77777777" w:rsidR="00DD41AF" w:rsidRDefault="00DD41AF" w:rsidP="007569C1">
            <w:pPr>
              <w:pStyle w:val="Heading4"/>
              <w:rPr>
                <w:sz w:val="24"/>
              </w:rPr>
            </w:pPr>
          </w:p>
          <w:p w14:paraId="5EFB8ED8" w14:textId="52BD64B2" w:rsidR="009052E0" w:rsidRDefault="002C75AA" w:rsidP="007569C1">
            <w:pPr>
              <w:pStyle w:val="Heading4"/>
              <w:rPr>
                <w:sz w:val="24"/>
              </w:rPr>
            </w:pPr>
            <w:r>
              <w:rPr>
                <w:sz w:val="24"/>
              </w:rPr>
              <w:t>Parts</w:t>
            </w:r>
            <w:r w:rsidR="00ED47F7">
              <w:rPr>
                <w:sz w:val="24"/>
              </w:rPr>
              <w:t xml:space="preserve"> coordinator </w:t>
            </w:r>
            <w:r w:rsidR="00742036" w:rsidRPr="00DF2AB9">
              <w:rPr>
                <w:sz w:val="24"/>
              </w:rPr>
              <w:t>•</w:t>
            </w:r>
            <w:r w:rsidR="00742036">
              <w:rPr>
                <w:sz w:val="24"/>
              </w:rPr>
              <w:t xml:space="preserve"> </w:t>
            </w:r>
            <w:r w:rsidR="00ED47F7">
              <w:rPr>
                <w:sz w:val="24"/>
              </w:rPr>
              <w:t>Bourgault</w:t>
            </w:r>
            <w:r w:rsidR="00742036">
              <w:rPr>
                <w:sz w:val="24"/>
              </w:rPr>
              <w:t xml:space="preserve"> </w:t>
            </w:r>
            <w:r w:rsidR="00742036" w:rsidRPr="00DF2AB9">
              <w:rPr>
                <w:sz w:val="24"/>
              </w:rPr>
              <w:t>•</w:t>
            </w:r>
            <w:r w:rsidR="00ED47F7">
              <w:rPr>
                <w:sz w:val="24"/>
              </w:rPr>
              <w:t xml:space="preserve"> </w:t>
            </w:r>
            <w:r w:rsidR="00982360">
              <w:rPr>
                <w:sz w:val="24"/>
              </w:rPr>
              <w:t xml:space="preserve">nov 2019 </w:t>
            </w:r>
            <w:r w:rsidR="009052E0">
              <w:rPr>
                <w:sz w:val="24"/>
              </w:rPr>
              <w:t>–</w:t>
            </w:r>
            <w:r w:rsidR="00934131">
              <w:rPr>
                <w:sz w:val="24"/>
              </w:rPr>
              <w:t xml:space="preserve"> NOV 2020</w:t>
            </w:r>
          </w:p>
          <w:p w14:paraId="7D7736DF" w14:textId="1F583842" w:rsidR="001077AA" w:rsidRDefault="00F11094" w:rsidP="005A7D48">
            <w:r>
              <w:t xml:space="preserve">My working </w:t>
            </w:r>
            <w:r w:rsidR="00890763">
              <w:t xml:space="preserve">tasks </w:t>
            </w:r>
            <w:r w:rsidR="00280D30">
              <w:t xml:space="preserve">at </w:t>
            </w:r>
            <w:r w:rsidR="005A7D48">
              <w:t>Bourgault</w:t>
            </w:r>
            <w:r w:rsidR="00890763">
              <w:t xml:space="preserve"> </w:t>
            </w:r>
            <w:r w:rsidR="00280D30">
              <w:t>consist</w:t>
            </w:r>
            <w:r w:rsidR="00C62EF8">
              <w:t xml:space="preserve"> of </w:t>
            </w:r>
          </w:p>
          <w:p w14:paraId="1672FE11" w14:textId="3C3EC3BA" w:rsidR="002E479A" w:rsidRDefault="00153011" w:rsidP="00153011">
            <w:pPr>
              <w:pStyle w:val="ListParagraph"/>
              <w:numPr>
                <w:ilvl w:val="0"/>
                <w:numId w:val="17"/>
              </w:numPr>
            </w:pPr>
            <w:r>
              <w:t>Handling cus</w:t>
            </w:r>
            <w:r w:rsidR="002E479A">
              <w:t>tomer sales</w:t>
            </w:r>
            <w:r>
              <w:t xml:space="preserve"> and inquiries.</w:t>
            </w:r>
          </w:p>
          <w:p w14:paraId="4EE7840C" w14:textId="1190E59E" w:rsidR="00857564" w:rsidRDefault="00857564" w:rsidP="00153011">
            <w:pPr>
              <w:pStyle w:val="ListParagraph"/>
              <w:numPr>
                <w:ilvl w:val="0"/>
                <w:numId w:val="17"/>
              </w:numPr>
            </w:pPr>
            <w:r>
              <w:t>Forklift operation</w:t>
            </w:r>
          </w:p>
          <w:p w14:paraId="3CC5AB7F" w14:textId="090075E2" w:rsidR="002E479A" w:rsidRDefault="002E479A" w:rsidP="002E479A">
            <w:pPr>
              <w:pStyle w:val="ListParagraph"/>
              <w:numPr>
                <w:ilvl w:val="0"/>
                <w:numId w:val="17"/>
              </w:numPr>
            </w:pPr>
            <w:r>
              <w:t>Purchasing stock</w:t>
            </w:r>
          </w:p>
          <w:p w14:paraId="71B718DE" w14:textId="4FEEF014" w:rsidR="00D711A3" w:rsidRDefault="00ED7ABA" w:rsidP="002E479A">
            <w:pPr>
              <w:pStyle w:val="ListParagraph"/>
              <w:numPr>
                <w:ilvl w:val="0"/>
                <w:numId w:val="17"/>
              </w:numPr>
            </w:pPr>
            <w:r>
              <w:t xml:space="preserve">Restocking </w:t>
            </w:r>
            <w:r w:rsidR="00D711A3">
              <w:t xml:space="preserve">the workshop for </w:t>
            </w:r>
            <w:r w:rsidR="0020361F">
              <w:t>machinery being built</w:t>
            </w:r>
          </w:p>
          <w:p w14:paraId="7A482A22" w14:textId="3F8AFD45" w:rsidR="0020361F" w:rsidRDefault="00513318" w:rsidP="002E479A">
            <w:pPr>
              <w:pStyle w:val="ListParagraph"/>
              <w:numPr>
                <w:ilvl w:val="0"/>
                <w:numId w:val="17"/>
              </w:numPr>
            </w:pPr>
            <w:r>
              <w:t xml:space="preserve">Dispatching and </w:t>
            </w:r>
            <w:r w:rsidR="00BD487E">
              <w:t>receiving</w:t>
            </w:r>
            <w:r>
              <w:t xml:space="preserve"> goods</w:t>
            </w:r>
          </w:p>
          <w:p w14:paraId="52232452" w14:textId="7BB8BDBE" w:rsidR="001F0B8E" w:rsidRDefault="001F0B8E" w:rsidP="002E479A">
            <w:pPr>
              <w:pStyle w:val="ListParagraph"/>
              <w:numPr>
                <w:ilvl w:val="0"/>
                <w:numId w:val="17"/>
              </w:numPr>
            </w:pPr>
            <w:r>
              <w:t xml:space="preserve">Freight </w:t>
            </w:r>
            <w:r w:rsidR="003733B1">
              <w:t>Organization</w:t>
            </w:r>
          </w:p>
          <w:p w14:paraId="1023BB95" w14:textId="28F36550" w:rsidR="00D711A3" w:rsidRDefault="00DA4B1B" w:rsidP="002E479A">
            <w:pPr>
              <w:pStyle w:val="ListParagraph"/>
              <w:numPr>
                <w:ilvl w:val="0"/>
                <w:numId w:val="17"/>
              </w:numPr>
            </w:pPr>
            <w:r>
              <w:t xml:space="preserve">Assisting the workshop </w:t>
            </w:r>
            <w:r w:rsidR="00F21AA5">
              <w:t xml:space="preserve">in </w:t>
            </w:r>
            <w:r>
              <w:t>building machinery during slow periods</w:t>
            </w:r>
          </w:p>
          <w:p w14:paraId="023C4E45" w14:textId="2E14C0D1" w:rsidR="00075387" w:rsidRDefault="00ED7ABA" w:rsidP="002E479A">
            <w:pPr>
              <w:pStyle w:val="ListParagraph"/>
              <w:numPr>
                <w:ilvl w:val="0"/>
                <w:numId w:val="17"/>
              </w:numPr>
            </w:pPr>
            <w:r>
              <w:t>Organizing paperwork</w:t>
            </w:r>
            <w:r w:rsidR="00B938C5">
              <w:t xml:space="preserve"> for customer orders e.g invoices, returns, machine build </w:t>
            </w:r>
            <w:r w:rsidR="00E11AE4">
              <w:t>sheets.</w:t>
            </w:r>
          </w:p>
          <w:p w14:paraId="6D35D895" w14:textId="33235A71" w:rsidR="00BE2D93" w:rsidRDefault="00BE2D93" w:rsidP="002E479A">
            <w:pPr>
              <w:pStyle w:val="ListParagraph"/>
              <w:numPr>
                <w:ilvl w:val="0"/>
                <w:numId w:val="17"/>
              </w:numPr>
            </w:pPr>
            <w:r>
              <w:t>Daily use of MYOB systems.</w:t>
            </w:r>
          </w:p>
          <w:p w14:paraId="0640D03F" w14:textId="28D4079A" w:rsidR="008D4D6D" w:rsidRDefault="008D4D6D" w:rsidP="00FA6D30"/>
          <w:p w14:paraId="693470EA" w14:textId="0CA1BCC1" w:rsidR="00FA6D30" w:rsidRPr="0018426E" w:rsidRDefault="001C5CA1" w:rsidP="00FA6D30">
            <w:r>
              <w:t xml:space="preserve">All these tasks have improved my </w:t>
            </w:r>
            <w:r w:rsidR="005A3B54">
              <w:t xml:space="preserve">ability to preform under pressure and make me a good fit for team environments as I often </w:t>
            </w:r>
            <w:r w:rsidR="00D21CC5">
              <w:t xml:space="preserve">work with the </w:t>
            </w:r>
            <w:r w:rsidR="00E850BD">
              <w:t>people in</w:t>
            </w:r>
            <w:r w:rsidR="00D21CC5">
              <w:t xml:space="preserve"> the workshop, getting them sorted while doing warehouse tasks at the same time.</w:t>
            </w:r>
          </w:p>
          <w:p w14:paraId="3EFE8917" w14:textId="10B553F3" w:rsidR="002C75AA" w:rsidRDefault="002C75AA" w:rsidP="007569C1">
            <w:pPr>
              <w:pStyle w:val="Heading4"/>
              <w:rPr>
                <w:sz w:val="24"/>
              </w:rPr>
            </w:pPr>
          </w:p>
          <w:p w14:paraId="1762576A" w14:textId="32C03196" w:rsidR="00B14B07" w:rsidRDefault="00B14B07" w:rsidP="007569C1">
            <w:pPr>
              <w:pStyle w:val="Heading4"/>
              <w:rPr>
                <w:sz w:val="24"/>
              </w:rPr>
            </w:pPr>
          </w:p>
          <w:p w14:paraId="123B0430" w14:textId="7D1C5DDB" w:rsidR="00B14B07" w:rsidRDefault="00B14B07" w:rsidP="007569C1">
            <w:pPr>
              <w:pStyle w:val="Heading4"/>
              <w:rPr>
                <w:sz w:val="24"/>
              </w:rPr>
            </w:pPr>
          </w:p>
          <w:p w14:paraId="44499225" w14:textId="55786B62" w:rsidR="00B14B07" w:rsidRDefault="00B14B07" w:rsidP="007569C1">
            <w:pPr>
              <w:pStyle w:val="Heading4"/>
              <w:rPr>
                <w:sz w:val="24"/>
              </w:rPr>
            </w:pPr>
          </w:p>
          <w:p w14:paraId="07BC758F" w14:textId="63F69217" w:rsidR="00B14B07" w:rsidRDefault="00B14B07" w:rsidP="007569C1">
            <w:pPr>
              <w:pStyle w:val="Heading4"/>
              <w:rPr>
                <w:sz w:val="24"/>
              </w:rPr>
            </w:pPr>
          </w:p>
          <w:p w14:paraId="054F5D77" w14:textId="50C1614A" w:rsidR="00B14B07" w:rsidRDefault="00B14B07" w:rsidP="007569C1">
            <w:pPr>
              <w:pStyle w:val="Heading4"/>
              <w:rPr>
                <w:sz w:val="24"/>
              </w:rPr>
            </w:pPr>
          </w:p>
          <w:p w14:paraId="25BE4387" w14:textId="0F315E40" w:rsidR="00B14B07" w:rsidRDefault="00B14B07" w:rsidP="007569C1">
            <w:pPr>
              <w:pStyle w:val="Heading4"/>
              <w:rPr>
                <w:sz w:val="24"/>
              </w:rPr>
            </w:pPr>
          </w:p>
          <w:p w14:paraId="0D0AD7D1" w14:textId="77777777" w:rsidR="00EE51F3" w:rsidRDefault="00EE51F3" w:rsidP="007569C1">
            <w:pPr>
              <w:pStyle w:val="Heading4"/>
              <w:rPr>
                <w:sz w:val="24"/>
              </w:rPr>
            </w:pPr>
          </w:p>
          <w:p w14:paraId="3AD0A362" w14:textId="1B32F5C2" w:rsidR="00243B4A" w:rsidRPr="00DF2AB9" w:rsidRDefault="00243B4A" w:rsidP="007569C1">
            <w:pPr>
              <w:pStyle w:val="Heading4"/>
              <w:rPr>
                <w:sz w:val="24"/>
              </w:rPr>
            </w:pPr>
            <w:r w:rsidRPr="00DF2AB9">
              <w:rPr>
                <w:sz w:val="24"/>
              </w:rPr>
              <w:t>warehouse storeman</w:t>
            </w:r>
            <w:r w:rsidR="00AE6341">
              <w:rPr>
                <w:sz w:val="24"/>
              </w:rPr>
              <w:t>/internal sales</w:t>
            </w:r>
            <w:r w:rsidRPr="00DF2AB9">
              <w:rPr>
                <w:sz w:val="24"/>
              </w:rPr>
              <w:t xml:space="preserve"> • bsc •</w:t>
            </w:r>
            <w:r w:rsidR="0060759B" w:rsidRPr="00DF2AB9">
              <w:rPr>
                <w:sz w:val="24"/>
              </w:rPr>
              <w:t xml:space="preserve"> </w:t>
            </w:r>
            <w:r w:rsidR="00AE27B6">
              <w:rPr>
                <w:sz w:val="24"/>
              </w:rPr>
              <w:t>Jan</w:t>
            </w:r>
            <w:r w:rsidR="00A35EC1" w:rsidRPr="00DF2AB9">
              <w:rPr>
                <w:sz w:val="24"/>
              </w:rPr>
              <w:t xml:space="preserve"> 201</w:t>
            </w:r>
            <w:r w:rsidR="00AE6341">
              <w:rPr>
                <w:sz w:val="24"/>
              </w:rPr>
              <w:t>8</w:t>
            </w:r>
            <w:r w:rsidR="00A35EC1" w:rsidRPr="00DF2AB9">
              <w:rPr>
                <w:sz w:val="24"/>
              </w:rPr>
              <w:t xml:space="preserve"> – </w:t>
            </w:r>
            <w:r w:rsidR="00AE27B6">
              <w:rPr>
                <w:sz w:val="24"/>
              </w:rPr>
              <w:t>NOV 2019</w:t>
            </w:r>
          </w:p>
          <w:p w14:paraId="06B3FA65" w14:textId="690C96FF" w:rsidR="00044685" w:rsidRPr="00DF2AB9" w:rsidRDefault="00A35EC1" w:rsidP="00A35EC1">
            <w:pPr>
              <w:rPr>
                <w:sz w:val="24"/>
              </w:rPr>
            </w:pPr>
            <w:r w:rsidRPr="00DF2AB9">
              <w:rPr>
                <w:sz w:val="24"/>
              </w:rPr>
              <w:t>While workin</w:t>
            </w:r>
            <w:r w:rsidR="001B44C1" w:rsidRPr="00DF2AB9">
              <w:rPr>
                <w:sz w:val="24"/>
              </w:rPr>
              <w:t xml:space="preserve">g for BSC I </w:t>
            </w:r>
            <w:r w:rsidR="005A113B">
              <w:rPr>
                <w:sz w:val="24"/>
              </w:rPr>
              <w:t>preformed</w:t>
            </w:r>
            <w:r w:rsidRPr="00DF2AB9">
              <w:rPr>
                <w:sz w:val="24"/>
              </w:rPr>
              <w:t xml:space="preserve"> a variety of tasks making me a</w:t>
            </w:r>
            <w:r w:rsidR="00044685" w:rsidRPr="00DF2AB9">
              <w:rPr>
                <w:sz w:val="24"/>
              </w:rPr>
              <w:t>n efficient</w:t>
            </w:r>
            <w:r w:rsidRPr="00DF2AB9">
              <w:rPr>
                <w:sz w:val="24"/>
              </w:rPr>
              <w:t xml:space="preserve"> </w:t>
            </w:r>
            <w:r w:rsidR="00EA0929" w:rsidRPr="00DF2AB9">
              <w:rPr>
                <w:sz w:val="24"/>
              </w:rPr>
              <w:t>well-rounded</w:t>
            </w:r>
            <w:r w:rsidRPr="00DF2AB9">
              <w:rPr>
                <w:sz w:val="24"/>
              </w:rPr>
              <w:t xml:space="preserve"> team player</w:t>
            </w:r>
            <w:r w:rsidR="001B44C1" w:rsidRPr="00DF2AB9">
              <w:rPr>
                <w:sz w:val="24"/>
              </w:rPr>
              <w:t xml:space="preserve">. </w:t>
            </w:r>
          </w:p>
          <w:p w14:paraId="51692AA3" w14:textId="4199B475" w:rsidR="0097201E" w:rsidRPr="00DF2AB9" w:rsidRDefault="001B44C1" w:rsidP="00A35EC1">
            <w:pPr>
              <w:rPr>
                <w:sz w:val="24"/>
              </w:rPr>
            </w:pPr>
            <w:r w:rsidRPr="00DF2AB9">
              <w:rPr>
                <w:sz w:val="24"/>
              </w:rPr>
              <w:t>Those tasks include</w:t>
            </w:r>
          </w:p>
          <w:p w14:paraId="0FD569FF" w14:textId="4E59484A" w:rsidR="001B44C1" w:rsidRPr="00DF2AB9" w:rsidRDefault="00044685" w:rsidP="001B44C1">
            <w:pPr>
              <w:pStyle w:val="ListParagraph"/>
              <w:numPr>
                <w:ilvl w:val="0"/>
                <w:numId w:val="16"/>
              </w:numPr>
              <w:rPr>
                <w:sz w:val="24"/>
              </w:rPr>
            </w:pPr>
            <w:r w:rsidRPr="00DF2AB9">
              <w:rPr>
                <w:sz w:val="24"/>
              </w:rPr>
              <w:t>Receiving</w:t>
            </w:r>
            <w:r w:rsidR="001B44C1" w:rsidRPr="00DF2AB9">
              <w:rPr>
                <w:sz w:val="24"/>
              </w:rPr>
              <w:t xml:space="preserve"> and dispatch of goods</w:t>
            </w:r>
          </w:p>
          <w:p w14:paraId="7821E2F0" w14:textId="77777777" w:rsidR="001B44C1" w:rsidRPr="00DF2AB9" w:rsidRDefault="001B44C1" w:rsidP="001B44C1">
            <w:pPr>
              <w:pStyle w:val="ListParagraph"/>
              <w:numPr>
                <w:ilvl w:val="0"/>
                <w:numId w:val="16"/>
              </w:numPr>
              <w:rPr>
                <w:sz w:val="24"/>
              </w:rPr>
            </w:pPr>
            <w:r w:rsidRPr="00DF2AB9">
              <w:rPr>
                <w:sz w:val="24"/>
              </w:rPr>
              <w:t>Local and national freight booking</w:t>
            </w:r>
          </w:p>
          <w:p w14:paraId="72FE531F" w14:textId="2BB76555" w:rsidR="001B44C1" w:rsidRPr="00DF2AB9" w:rsidRDefault="00044685" w:rsidP="001B44C1">
            <w:pPr>
              <w:pStyle w:val="ListParagraph"/>
              <w:numPr>
                <w:ilvl w:val="0"/>
                <w:numId w:val="16"/>
              </w:numPr>
              <w:rPr>
                <w:sz w:val="24"/>
              </w:rPr>
            </w:pPr>
            <w:r w:rsidRPr="00DF2AB9">
              <w:rPr>
                <w:sz w:val="24"/>
              </w:rPr>
              <w:t>Urgent deliveries</w:t>
            </w:r>
          </w:p>
          <w:p w14:paraId="38CDD3B7" w14:textId="302ABF6C" w:rsidR="001B44C1" w:rsidRPr="00DF2AB9" w:rsidRDefault="001B44C1" w:rsidP="001B44C1">
            <w:pPr>
              <w:pStyle w:val="ListParagraph"/>
              <w:numPr>
                <w:ilvl w:val="0"/>
                <w:numId w:val="16"/>
              </w:numPr>
              <w:rPr>
                <w:sz w:val="24"/>
              </w:rPr>
            </w:pPr>
            <w:r w:rsidRPr="00DF2AB9">
              <w:rPr>
                <w:sz w:val="24"/>
              </w:rPr>
              <w:t>Invoicing customer orders</w:t>
            </w:r>
          </w:p>
          <w:p w14:paraId="50981078" w14:textId="77777777" w:rsidR="001B44C1" w:rsidRPr="00DF2AB9" w:rsidRDefault="001B44C1" w:rsidP="001B44C1">
            <w:pPr>
              <w:pStyle w:val="ListParagraph"/>
              <w:numPr>
                <w:ilvl w:val="0"/>
                <w:numId w:val="16"/>
              </w:numPr>
              <w:rPr>
                <w:sz w:val="24"/>
              </w:rPr>
            </w:pPr>
            <w:r w:rsidRPr="00DF2AB9">
              <w:rPr>
                <w:sz w:val="24"/>
              </w:rPr>
              <w:t>Maintaining warehouse/showroom</w:t>
            </w:r>
          </w:p>
          <w:p w14:paraId="18689526" w14:textId="2A5697F6" w:rsidR="001B44C1" w:rsidRPr="00DF2AB9" w:rsidRDefault="001B44C1" w:rsidP="001B44C1">
            <w:pPr>
              <w:pStyle w:val="ListParagraph"/>
              <w:numPr>
                <w:ilvl w:val="0"/>
                <w:numId w:val="16"/>
              </w:numPr>
              <w:rPr>
                <w:sz w:val="24"/>
              </w:rPr>
            </w:pPr>
            <w:r w:rsidRPr="00DF2AB9">
              <w:rPr>
                <w:sz w:val="24"/>
              </w:rPr>
              <w:t>Responding to customer inquiries via email, phone and front counter</w:t>
            </w:r>
          </w:p>
          <w:p w14:paraId="38C2862D" w14:textId="77777777" w:rsidR="00044685" w:rsidRPr="00DF2AB9" w:rsidRDefault="00044685" w:rsidP="001B44C1">
            <w:pPr>
              <w:pStyle w:val="ListParagraph"/>
              <w:numPr>
                <w:ilvl w:val="0"/>
                <w:numId w:val="16"/>
              </w:numPr>
              <w:rPr>
                <w:sz w:val="24"/>
              </w:rPr>
            </w:pPr>
            <w:r w:rsidRPr="00DF2AB9">
              <w:rPr>
                <w:sz w:val="24"/>
              </w:rPr>
              <w:t>Insuring stock integrity</w:t>
            </w:r>
          </w:p>
          <w:p w14:paraId="34FB0553" w14:textId="77777777" w:rsidR="00044685" w:rsidRPr="00DF2AB9" w:rsidRDefault="00044685" w:rsidP="001B44C1">
            <w:pPr>
              <w:pStyle w:val="ListParagraph"/>
              <w:numPr>
                <w:ilvl w:val="0"/>
                <w:numId w:val="16"/>
              </w:numPr>
              <w:rPr>
                <w:sz w:val="24"/>
              </w:rPr>
            </w:pPr>
            <w:r w:rsidRPr="00DF2AB9">
              <w:rPr>
                <w:sz w:val="24"/>
              </w:rPr>
              <w:t>Raising credits and managing discrepancies/returns</w:t>
            </w:r>
          </w:p>
          <w:p w14:paraId="07AF5E41" w14:textId="77777777" w:rsidR="00774B3C" w:rsidRPr="00DF2AB9" w:rsidRDefault="00044685" w:rsidP="001B44C1">
            <w:pPr>
              <w:pStyle w:val="ListParagraph"/>
              <w:numPr>
                <w:ilvl w:val="0"/>
                <w:numId w:val="16"/>
              </w:numPr>
              <w:rPr>
                <w:sz w:val="24"/>
              </w:rPr>
            </w:pPr>
            <w:r w:rsidRPr="00DF2AB9">
              <w:rPr>
                <w:sz w:val="24"/>
              </w:rPr>
              <w:t>Staff training</w:t>
            </w:r>
          </w:p>
          <w:p w14:paraId="3698E4CA" w14:textId="3F5E33B8" w:rsidR="001B44C1" w:rsidRPr="00DF2AB9" w:rsidRDefault="00774B3C" w:rsidP="001B44C1">
            <w:pPr>
              <w:pStyle w:val="ListParagraph"/>
              <w:numPr>
                <w:ilvl w:val="0"/>
                <w:numId w:val="16"/>
              </w:numPr>
              <w:rPr>
                <w:sz w:val="24"/>
              </w:rPr>
            </w:pPr>
            <w:r w:rsidRPr="00DF2AB9">
              <w:rPr>
                <w:sz w:val="24"/>
              </w:rPr>
              <w:t>Opening and closing store</w:t>
            </w:r>
            <w:r w:rsidR="001B44C1" w:rsidRPr="00DF2AB9">
              <w:rPr>
                <w:sz w:val="24"/>
              </w:rPr>
              <w:t xml:space="preserve">   </w:t>
            </w:r>
          </w:p>
          <w:p w14:paraId="1BD59CE7" w14:textId="77777777" w:rsidR="00DF2AB9" w:rsidRDefault="00DF2AB9" w:rsidP="008411E7"/>
          <w:p w14:paraId="620AC5B1" w14:textId="77777777" w:rsidR="00DF2AB9" w:rsidRDefault="00DF2AB9" w:rsidP="008411E7"/>
          <w:p w14:paraId="7C9A4A7F" w14:textId="77777777" w:rsidR="008411E7" w:rsidRDefault="008411E7" w:rsidP="008411E7"/>
          <w:p w14:paraId="4628F19B" w14:textId="77777777" w:rsidR="008411E7" w:rsidRDefault="008411E7" w:rsidP="008411E7"/>
          <w:p w14:paraId="2BC9B0BC" w14:textId="77777777" w:rsidR="008411E7" w:rsidRDefault="008411E7" w:rsidP="008411E7"/>
          <w:p w14:paraId="738DE593" w14:textId="77777777" w:rsidR="008411E7" w:rsidRDefault="008411E7" w:rsidP="008411E7"/>
          <w:p w14:paraId="25AD2AF8" w14:textId="77777777" w:rsidR="008411E7" w:rsidRDefault="008411E7" w:rsidP="008411E7"/>
          <w:p w14:paraId="7F563B97" w14:textId="77777777" w:rsidR="008411E7" w:rsidRDefault="008411E7" w:rsidP="007569C1">
            <w:pPr>
              <w:pStyle w:val="Heading4"/>
            </w:pPr>
          </w:p>
          <w:p w14:paraId="0CD48CDE" w14:textId="77777777" w:rsidR="008411E7" w:rsidRDefault="008411E7" w:rsidP="007569C1">
            <w:pPr>
              <w:pStyle w:val="Heading4"/>
            </w:pPr>
          </w:p>
          <w:p w14:paraId="4A2CDD2B" w14:textId="77777777" w:rsidR="002C2CDD" w:rsidRPr="00DF2AB9" w:rsidRDefault="000F0CB0" w:rsidP="007569C1">
            <w:pPr>
              <w:pStyle w:val="Heading4"/>
              <w:rPr>
                <w:sz w:val="24"/>
              </w:rPr>
            </w:pPr>
            <w:r w:rsidRPr="00DF2AB9">
              <w:rPr>
                <w:sz w:val="24"/>
              </w:rPr>
              <w:t>Order Selector</w:t>
            </w:r>
            <w:r w:rsidR="002C2CDD" w:rsidRPr="00DF2AB9">
              <w:rPr>
                <w:sz w:val="24"/>
              </w:rPr>
              <w:t xml:space="preserve"> • </w:t>
            </w:r>
            <w:r w:rsidRPr="00DF2AB9">
              <w:rPr>
                <w:sz w:val="24"/>
              </w:rPr>
              <w:t>Woolworths Limited RDC</w:t>
            </w:r>
            <w:r w:rsidR="002C2CDD" w:rsidRPr="00DF2AB9">
              <w:rPr>
                <w:sz w:val="24"/>
              </w:rPr>
              <w:t xml:space="preserve"> • </w:t>
            </w:r>
            <w:r w:rsidRPr="00DF2AB9">
              <w:rPr>
                <w:sz w:val="24"/>
              </w:rPr>
              <w:t>June</w:t>
            </w:r>
            <w:r w:rsidR="00F47E97" w:rsidRPr="00DF2AB9">
              <w:rPr>
                <w:sz w:val="24"/>
              </w:rPr>
              <w:t xml:space="preserve"> – </w:t>
            </w:r>
            <w:r w:rsidRPr="00DF2AB9">
              <w:rPr>
                <w:sz w:val="24"/>
              </w:rPr>
              <w:t>Dec 2017</w:t>
            </w:r>
          </w:p>
          <w:p w14:paraId="5FB7DA1E" w14:textId="3B0D222E" w:rsidR="00B41CE2" w:rsidRPr="00DF2AB9" w:rsidRDefault="00B41CE2" w:rsidP="00B41CE2">
            <w:pPr>
              <w:rPr>
                <w:rFonts w:ascii="Cambria" w:eastAsia="Times New Roman" w:hAnsi="Cambria" w:cs="Arial"/>
                <w:sz w:val="24"/>
                <w:szCs w:val="24"/>
              </w:rPr>
            </w:pPr>
            <w:r w:rsidRPr="00DF2AB9">
              <w:rPr>
                <w:sz w:val="24"/>
              </w:rPr>
              <w:t xml:space="preserve">During my time with Woolworths </w:t>
            </w:r>
            <w:r w:rsidR="00EA0929" w:rsidRPr="00DF2AB9">
              <w:rPr>
                <w:sz w:val="24"/>
              </w:rPr>
              <w:t>Limited,</w:t>
            </w:r>
            <w:r w:rsidRPr="00DF2AB9">
              <w:rPr>
                <w:sz w:val="24"/>
              </w:rPr>
              <w:t xml:space="preserve"> I was tasked with picking orders for all the Woolworths </w:t>
            </w:r>
            <w:r w:rsidR="00EA0929" w:rsidRPr="00DF2AB9">
              <w:rPr>
                <w:sz w:val="24"/>
              </w:rPr>
              <w:t>storefronts</w:t>
            </w:r>
            <w:r w:rsidRPr="00DF2AB9">
              <w:rPr>
                <w:sz w:val="24"/>
              </w:rPr>
              <w:t xml:space="preserve"> in my region using accuracy, efficiency and the upmost quality handling. In order to do this, I would be given a “Talkman” </w:t>
            </w:r>
            <w:r w:rsidR="00EA0929" w:rsidRPr="00DF2AB9">
              <w:rPr>
                <w:sz w:val="24"/>
              </w:rPr>
              <w:t>headset, which</w:t>
            </w:r>
            <w:r w:rsidRPr="00DF2AB9">
              <w:rPr>
                <w:sz w:val="24"/>
              </w:rPr>
              <w:t xml:space="preserve"> would provide the pick locations for my store orders and a BT to pick up pallets for stacking/loading to complete store orders with. During my time as order </w:t>
            </w:r>
            <w:r w:rsidR="00EA0929" w:rsidRPr="00DF2AB9">
              <w:rPr>
                <w:sz w:val="24"/>
              </w:rPr>
              <w:t>selector,</w:t>
            </w:r>
            <w:r w:rsidRPr="00DF2AB9">
              <w:rPr>
                <w:sz w:val="24"/>
              </w:rPr>
              <w:t xml:space="preserve"> I learnt to work with other team members and the administration team as well </w:t>
            </w:r>
            <w:r w:rsidRPr="00DF2AB9">
              <w:rPr>
                <w:sz w:val="24"/>
                <w:szCs w:val="24"/>
              </w:rPr>
              <w:t xml:space="preserve">as the inventory personal in assuring that all orders had the correct items for the store and were put into the right lanes for loading. I made sure every job I completed was done safely and always with correct </w:t>
            </w:r>
            <w:r w:rsidRPr="00DF2AB9">
              <w:rPr>
                <w:rFonts w:eastAsia="Times New Roman" w:cs="Arial"/>
                <w:sz w:val="24"/>
                <w:szCs w:val="24"/>
                <w:shd w:val="clear" w:color="auto" w:fill="FFFFFF"/>
              </w:rPr>
              <w:t>Occupational safety and health procedures.</w:t>
            </w:r>
          </w:p>
          <w:p w14:paraId="3A709CFC" w14:textId="77777777" w:rsidR="00D12E2C" w:rsidRPr="00DF2AB9" w:rsidRDefault="00D12E2C" w:rsidP="00B41CE2">
            <w:pPr>
              <w:rPr>
                <w:sz w:val="24"/>
                <w:szCs w:val="24"/>
              </w:rPr>
            </w:pPr>
            <w:r w:rsidRPr="00DF2AB9">
              <w:rPr>
                <w:sz w:val="24"/>
                <w:szCs w:val="24"/>
              </w:rPr>
              <w:t>Skills Learnt:</w:t>
            </w:r>
          </w:p>
          <w:p w14:paraId="2B3791A2" w14:textId="662D119F" w:rsidR="00B41CE2" w:rsidRPr="00DF2AB9" w:rsidRDefault="00D12E2C" w:rsidP="00B41CE2">
            <w:pPr>
              <w:rPr>
                <w:sz w:val="24"/>
                <w:szCs w:val="24"/>
              </w:rPr>
            </w:pPr>
            <w:r w:rsidRPr="00DF2AB9">
              <w:rPr>
                <w:sz w:val="24"/>
                <w:szCs w:val="24"/>
              </w:rPr>
              <w:t xml:space="preserve">- </w:t>
            </w:r>
            <w:r w:rsidR="00B41CE2" w:rsidRPr="00DF2AB9">
              <w:rPr>
                <w:sz w:val="24"/>
                <w:szCs w:val="24"/>
              </w:rPr>
              <w:t>Operation of BT Machinery.</w:t>
            </w:r>
          </w:p>
          <w:p w14:paraId="0DDABA70" w14:textId="77777777" w:rsidR="00B41CE2" w:rsidRPr="00DF2AB9" w:rsidRDefault="00B41CE2" w:rsidP="00B41CE2">
            <w:pPr>
              <w:rPr>
                <w:sz w:val="24"/>
                <w:szCs w:val="24"/>
              </w:rPr>
            </w:pPr>
            <w:r w:rsidRPr="00DF2AB9">
              <w:rPr>
                <w:sz w:val="24"/>
                <w:szCs w:val="24"/>
              </w:rPr>
              <w:t>- Operation of Automatic Wrapping Machinery.</w:t>
            </w:r>
          </w:p>
          <w:p w14:paraId="1B2F1236" w14:textId="77777777" w:rsidR="00B41CE2" w:rsidRPr="00DF2AB9" w:rsidRDefault="00B41CE2" w:rsidP="00B41CE2">
            <w:pPr>
              <w:rPr>
                <w:sz w:val="24"/>
                <w:szCs w:val="24"/>
              </w:rPr>
            </w:pPr>
            <w:r w:rsidRPr="00DF2AB9">
              <w:rPr>
                <w:sz w:val="24"/>
                <w:szCs w:val="24"/>
              </w:rPr>
              <w:t>- Operation of “Talkman” A500-A700.</w:t>
            </w:r>
          </w:p>
          <w:p w14:paraId="77DA6BF1" w14:textId="77777777" w:rsidR="00B41CE2" w:rsidRPr="00DF2AB9" w:rsidRDefault="00B41CE2" w:rsidP="00B41CE2">
            <w:pPr>
              <w:rPr>
                <w:sz w:val="24"/>
                <w:szCs w:val="24"/>
              </w:rPr>
            </w:pPr>
            <w:r w:rsidRPr="00DF2AB9">
              <w:rPr>
                <w:sz w:val="24"/>
                <w:szCs w:val="24"/>
              </w:rPr>
              <w:t>- Correct Practice of Pallet Stacking &amp; Wrapping.</w:t>
            </w:r>
          </w:p>
          <w:p w14:paraId="116C03F3" w14:textId="77777777" w:rsidR="00B41CE2" w:rsidRPr="00DF2AB9" w:rsidRDefault="00B41CE2" w:rsidP="00B41CE2">
            <w:pPr>
              <w:rPr>
                <w:sz w:val="24"/>
                <w:szCs w:val="24"/>
              </w:rPr>
            </w:pPr>
            <w:r w:rsidRPr="00DF2AB9">
              <w:rPr>
                <w:sz w:val="24"/>
                <w:szCs w:val="24"/>
              </w:rPr>
              <w:t>- Correct Procedure of Food Safety Handling Procedures.</w:t>
            </w:r>
          </w:p>
          <w:p w14:paraId="3F52129D" w14:textId="77777777" w:rsidR="001833D1" w:rsidRPr="00DF2AB9" w:rsidRDefault="009C7956" w:rsidP="007569C1">
            <w:pPr>
              <w:rPr>
                <w:sz w:val="24"/>
                <w:szCs w:val="24"/>
              </w:rPr>
            </w:pPr>
            <w:r w:rsidRPr="00DF2AB9">
              <w:rPr>
                <w:sz w:val="24"/>
                <w:szCs w:val="24"/>
              </w:rPr>
              <w:t xml:space="preserve">- </w:t>
            </w:r>
            <w:r w:rsidR="00B41CE2" w:rsidRPr="00DF2AB9">
              <w:rPr>
                <w:sz w:val="24"/>
                <w:szCs w:val="24"/>
              </w:rPr>
              <w:t>Inventory Procedures.</w:t>
            </w:r>
          </w:p>
          <w:p w14:paraId="72381188" w14:textId="10605EAE" w:rsidR="00276C6E" w:rsidRPr="00DF2AB9" w:rsidRDefault="00D12E2C" w:rsidP="007569C1">
            <w:pPr>
              <w:rPr>
                <w:sz w:val="24"/>
                <w:szCs w:val="24"/>
              </w:rPr>
            </w:pPr>
            <w:r w:rsidRPr="00DF2AB9">
              <w:rPr>
                <w:sz w:val="24"/>
                <w:szCs w:val="24"/>
              </w:rPr>
              <w:t xml:space="preserve">- Working </w:t>
            </w:r>
            <w:r w:rsidR="00560C4F" w:rsidRPr="00DF2AB9">
              <w:rPr>
                <w:sz w:val="24"/>
                <w:szCs w:val="24"/>
              </w:rPr>
              <w:t>with</w:t>
            </w:r>
            <w:r w:rsidRPr="00DF2AB9">
              <w:rPr>
                <w:sz w:val="24"/>
                <w:szCs w:val="24"/>
              </w:rPr>
              <w:t>in</w:t>
            </w:r>
            <w:r w:rsidR="00560C4F" w:rsidRPr="00DF2AB9">
              <w:rPr>
                <w:sz w:val="24"/>
                <w:szCs w:val="24"/>
              </w:rPr>
              <w:t xml:space="preserve"> a large</w:t>
            </w:r>
            <w:r w:rsidRPr="00DF2AB9">
              <w:rPr>
                <w:sz w:val="24"/>
                <w:szCs w:val="24"/>
              </w:rPr>
              <w:t xml:space="preserve"> </w:t>
            </w:r>
            <w:r w:rsidR="00560C4F" w:rsidRPr="00DF2AB9">
              <w:rPr>
                <w:sz w:val="24"/>
                <w:szCs w:val="24"/>
              </w:rPr>
              <w:t>t</w:t>
            </w:r>
            <w:r w:rsidRPr="00DF2AB9">
              <w:rPr>
                <w:sz w:val="24"/>
                <w:szCs w:val="24"/>
              </w:rPr>
              <w:t>eam.</w:t>
            </w:r>
          </w:p>
          <w:p w14:paraId="1945B1B9" w14:textId="77777777" w:rsidR="001833D1" w:rsidRDefault="001833D1" w:rsidP="007569C1">
            <w:pPr>
              <w:rPr>
                <w:sz w:val="20"/>
              </w:rPr>
            </w:pPr>
          </w:p>
          <w:p w14:paraId="00F8074A" w14:textId="77777777" w:rsidR="00DF2AB9" w:rsidRDefault="00DF2AB9" w:rsidP="001833D1">
            <w:pPr>
              <w:pStyle w:val="Heading4"/>
            </w:pPr>
          </w:p>
          <w:p w14:paraId="68029CED" w14:textId="77777777" w:rsidR="00DF2AB9" w:rsidRDefault="00DF2AB9" w:rsidP="001833D1">
            <w:pPr>
              <w:pStyle w:val="Heading4"/>
            </w:pPr>
          </w:p>
          <w:p w14:paraId="630F3177" w14:textId="77777777" w:rsidR="00DF2AB9" w:rsidRDefault="00DF2AB9" w:rsidP="001833D1">
            <w:pPr>
              <w:pStyle w:val="Heading4"/>
            </w:pPr>
          </w:p>
          <w:p w14:paraId="362D9A4E" w14:textId="2479B7FC" w:rsidR="002C2CDD" w:rsidRDefault="001833D1" w:rsidP="001833D1">
            <w:pPr>
              <w:pStyle w:val="Heading4"/>
            </w:pPr>
            <w:r>
              <w:t xml:space="preserve">Work experence </w:t>
            </w:r>
            <w:r w:rsidRPr="00906BEE">
              <w:t>•</w:t>
            </w:r>
            <w:r>
              <w:t xml:space="preserve"> Wise living </w:t>
            </w:r>
            <w:r w:rsidRPr="00906BEE">
              <w:t>•</w:t>
            </w:r>
            <w:r>
              <w:t xml:space="preserve"> Jan – May 2017</w:t>
            </w:r>
          </w:p>
          <w:p w14:paraId="28867DBF" w14:textId="77777777" w:rsidR="00EC7655" w:rsidRPr="00EB4B65" w:rsidRDefault="001E7F29" w:rsidP="00EC7655">
            <w:pPr>
              <w:ind w:left="720" w:hanging="720"/>
            </w:pPr>
            <w:r w:rsidRPr="00EB4B65">
              <w:t>During my time at Wise Living I helped out in all aspects</w:t>
            </w:r>
            <w:r w:rsidR="00EC7655" w:rsidRPr="00EB4B65">
              <w:t xml:space="preserve"> of the </w:t>
            </w:r>
          </w:p>
          <w:p w14:paraId="5CCEB1D5" w14:textId="0524ED78" w:rsidR="00EC7655" w:rsidRPr="00EB4B65" w:rsidRDefault="00EA0929" w:rsidP="00EC7655">
            <w:pPr>
              <w:ind w:left="720" w:hanging="720"/>
            </w:pPr>
            <w:r w:rsidRPr="00EB4B65">
              <w:t>Company</w:t>
            </w:r>
            <w:r w:rsidR="001E7F29" w:rsidRPr="00EB4B65">
              <w:t>.</w:t>
            </w:r>
            <w:r w:rsidR="00B64BF9" w:rsidRPr="00EB4B65">
              <w:t xml:space="preserve"> My daily tasks incl</w:t>
            </w:r>
            <w:r w:rsidR="00EC7655" w:rsidRPr="00EB4B65">
              <w:t>uded, keeping the office clean,</w:t>
            </w:r>
          </w:p>
          <w:p w14:paraId="7D3D67ED" w14:textId="79DB6ED6" w:rsidR="00EC7655" w:rsidRPr="00EB4B65" w:rsidRDefault="00B64BF9" w:rsidP="00EC7655">
            <w:pPr>
              <w:ind w:left="720" w:hanging="720"/>
            </w:pPr>
            <w:r w:rsidRPr="00EB4B65">
              <w:t>filing paperwork,</w:t>
            </w:r>
            <w:r w:rsidR="001E7F29" w:rsidRPr="00EB4B65">
              <w:t xml:space="preserve"> </w:t>
            </w:r>
            <w:r w:rsidRPr="00EB4B65">
              <w:t xml:space="preserve">directing calls, </w:t>
            </w:r>
            <w:r w:rsidR="00F329A0" w:rsidRPr="00EB4B65">
              <w:t>pallet</w:t>
            </w:r>
            <w:r w:rsidR="00276C6E" w:rsidRPr="00EB4B65">
              <w:t>izing orders</w:t>
            </w:r>
            <w:r w:rsidRPr="00EB4B65">
              <w:t xml:space="preserve"> and </w:t>
            </w:r>
          </w:p>
          <w:p w14:paraId="6C940919" w14:textId="4C090EB5" w:rsidR="001833D1" w:rsidRPr="00EB4B65" w:rsidRDefault="00EA0929" w:rsidP="00EC7655">
            <w:pPr>
              <w:ind w:left="720" w:hanging="720"/>
            </w:pPr>
            <w:r w:rsidRPr="00EB4B65">
              <w:t>Assisting</w:t>
            </w:r>
            <w:r w:rsidR="00D12E2C" w:rsidRPr="00EB4B65">
              <w:t xml:space="preserve"> in the </w:t>
            </w:r>
            <w:r w:rsidR="00B64BF9" w:rsidRPr="00EB4B65">
              <w:t>tr</w:t>
            </w:r>
            <w:r w:rsidR="00FB4BBF" w:rsidRPr="00EB4B65">
              <w:t>ansportation of goods.</w:t>
            </w:r>
          </w:p>
          <w:p w14:paraId="008DD354" w14:textId="77777777" w:rsidR="000E705B" w:rsidRDefault="000E705B" w:rsidP="00EC7655">
            <w:pPr>
              <w:ind w:left="720" w:hanging="720"/>
            </w:pPr>
          </w:p>
          <w:p w14:paraId="5BF0DBEF" w14:textId="77777777" w:rsidR="000E705B" w:rsidRDefault="000E705B" w:rsidP="00EC7655">
            <w:pPr>
              <w:ind w:left="720" w:hanging="720"/>
            </w:pPr>
          </w:p>
          <w:p w14:paraId="2DFF1032" w14:textId="408311B5" w:rsidR="00D12E2C" w:rsidRPr="00EB4B65" w:rsidRDefault="00D12E2C" w:rsidP="00EC7655">
            <w:pPr>
              <w:ind w:left="720" w:hanging="720"/>
            </w:pPr>
            <w:r w:rsidRPr="00EB4B65">
              <w:t>The valuable skills I learnt while working with Wise Living is:</w:t>
            </w:r>
          </w:p>
          <w:p w14:paraId="7F4B22FE" w14:textId="0E720402" w:rsidR="00D12E2C" w:rsidRPr="00EB4B65" w:rsidRDefault="00D12E2C" w:rsidP="00D12E2C">
            <w:r w:rsidRPr="00EB4B65">
              <w:t xml:space="preserve">- </w:t>
            </w:r>
            <w:r w:rsidR="00484FD1" w:rsidRPr="00EB4B65">
              <w:t xml:space="preserve">Correct </w:t>
            </w:r>
            <w:r w:rsidR="00771AAA" w:rsidRPr="00EB4B65">
              <w:t>Procedure of Palletizing.</w:t>
            </w:r>
          </w:p>
          <w:p w14:paraId="062DFA06" w14:textId="2B5D39B6" w:rsidR="001833D1" w:rsidRPr="00EB4B65" w:rsidRDefault="00771AAA" w:rsidP="00771AAA">
            <w:r w:rsidRPr="00EB4B65">
              <w:t>- Inventory management</w:t>
            </w:r>
            <w:r w:rsidR="00934F46">
              <w:t>/</w:t>
            </w:r>
            <w:r w:rsidR="00560C4F" w:rsidRPr="00EB4B65">
              <w:t>stock control</w:t>
            </w:r>
            <w:r w:rsidRPr="00EB4B65">
              <w:t>.</w:t>
            </w:r>
          </w:p>
          <w:p w14:paraId="52AFF0DB" w14:textId="07FC1AE0" w:rsidR="0064486B" w:rsidRPr="00EB4B65" w:rsidRDefault="002B3BB7" w:rsidP="00771AAA">
            <w:r w:rsidRPr="00EB4B65">
              <w:t xml:space="preserve">- Invoicing and </w:t>
            </w:r>
            <w:r w:rsidR="00BD0723" w:rsidRPr="00EB4B65">
              <w:t>Reciting.</w:t>
            </w:r>
          </w:p>
          <w:p w14:paraId="4C9FE594" w14:textId="327BD029" w:rsidR="0064486B" w:rsidRPr="00EB4B65" w:rsidRDefault="0064486B" w:rsidP="00771AAA">
            <w:r w:rsidRPr="00EB4B65">
              <w:t>- Work</w:t>
            </w:r>
            <w:r w:rsidR="00934F46">
              <w:t>ing</w:t>
            </w:r>
            <w:r w:rsidRPr="00EB4B65">
              <w:t xml:space="preserve"> within a close team.</w:t>
            </w:r>
          </w:p>
          <w:p w14:paraId="7B01E911" w14:textId="553C8EF3" w:rsidR="00DF2AB9" w:rsidRDefault="00BD0723" w:rsidP="00DF2AB9">
            <w:r w:rsidRPr="00EB4B65">
              <w:t>- Correct application of health and safety procedures.</w:t>
            </w:r>
          </w:p>
          <w:p w14:paraId="135722B2" w14:textId="77777777" w:rsidR="00DF2AB9" w:rsidRDefault="00DF2AB9" w:rsidP="007569C1">
            <w:pPr>
              <w:pStyle w:val="Heading4"/>
            </w:pPr>
          </w:p>
          <w:p w14:paraId="0E857A74" w14:textId="587EB614" w:rsidR="002C2CDD" w:rsidRPr="00906BEE" w:rsidRDefault="000F0CB0" w:rsidP="007569C1">
            <w:pPr>
              <w:pStyle w:val="Heading4"/>
            </w:pPr>
            <w:r>
              <w:t>Bar/Gaming Attend</w:t>
            </w:r>
            <w:r w:rsidR="00C45B4C">
              <w:t>A</w:t>
            </w:r>
            <w:r>
              <w:t>nt</w:t>
            </w:r>
            <w:r w:rsidR="002C2CDD" w:rsidRPr="00906BEE">
              <w:t xml:space="preserve"> • </w:t>
            </w:r>
            <w:r>
              <w:t>Commercial club</w:t>
            </w:r>
            <w:r w:rsidR="002C2CDD" w:rsidRPr="00906BEE">
              <w:t xml:space="preserve"> • </w:t>
            </w:r>
            <w:r>
              <w:t>Jan</w:t>
            </w:r>
            <w:r w:rsidR="00F47E97" w:rsidRPr="00906BEE">
              <w:t xml:space="preserve"> – </w:t>
            </w:r>
            <w:r>
              <w:t>May 2017</w:t>
            </w:r>
          </w:p>
          <w:p w14:paraId="66616FB3" w14:textId="19B51E4F" w:rsidR="00DF2AB9" w:rsidRDefault="006A1DB6" w:rsidP="00DF2AB9">
            <w:r w:rsidRPr="00EB4B65">
              <w:t>As a bar and gaming attendant, I prepared non-alcoholic and alcoholic beverages for customers on the gaming machines or at the bar. I maintain the gaming machines by keeping the paper filled and machines clean plus troubleshooted and fixed any errors I came across. I also preformed tray service to customers on the gaming machines and preformed general cleaning duties while walking around. I also handled money transactions from my customers on the POS, whether that is with cash or through EFTPOS. I always maintained a clean working area and made sure everything stays presentable for a professional clean look</w:t>
            </w:r>
            <w:r w:rsidR="00DF2AB9">
              <w:t>.</w:t>
            </w:r>
          </w:p>
          <w:p w14:paraId="512CE9B4" w14:textId="77777777" w:rsidR="008411E7" w:rsidRDefault="008411E7" w:rsidP="007569C1">
            <w:pPr>
              <w:pStyle w:val="Heading3"/>
            </w:pPr>
          </w:p>
          <w:p w14:paraId="430E7C0D" w14:textId="77777777" w:rsidR="008411E7" w:rsidRDefault="008411E7" w:rsidP="007569C1">
            <w:pPr>
              <w:pStyle w:val="Heading3"/>
            </w:pPr>
          </w:p>
          <w:p w14:paraId="5C447529" w14:textId="43FAEEA5" w:rsidR="002C2CDD" w:rsidRPr="00906BEE" w:rsidRDefault="00785079" w:rsidP="007569C1">
            <w:pPr>
              <w:pStyle w:val="Heading3"/>
            </w:pPr>
            <w:sdt>
              <w:sdtPr>
                <w:alias w:val="Education:"/>
                <w:tag w:val="Education:"/>
                <w:id w:val="1349516922"/>
                <w:placeholder>
                  <w:docPart w:val="CB14B0FD52FD8C4CB6D12A8F389E2D73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Education</w:t>
                </w:r>
              </w:sdtContent>
            </w:sdt>
          </w:p>
          <w:p w14:paraId="743E5014" w14:textId="6884EE41" w:rsidR="00FA73E8" w:rsidRDefault="00FA73E8" w:rsidP="00B41CE2">
            <w:pPr>
              <w:pStyle w:val="Heading4"/>
              <w:numPr>
                <w:ilvl w:val="0"/>
                <w:numId w:val="11"/>
              </w:numPr>
            </w:pPr>
            <w:r>
              <w:t xml:space="preserve">Certificate IV INformation Technology </w:t>
            </w:r>
            <w:r w:rsidRPr="00DF2AB9">
              <w:rPr>
                <w:sz w:val="24"/>
              </w:rPr>
              <w:t>•</w:t>
            </w:r>
            <w:r>
              <w:rPr>
                <w:sz w:val="24"/>
              </w:rPr>
              <w:t xml:space="preserve"> Current</w:t>
            </w:r>
            <w:r w:rsidR="00857564">
              <w:rPr>
                <w:sz w:val="24"/>
              </w:rPr>
              <w:t>ly studying</w:t>
            </w:r>
            <w:r>
              <w:rPr>
                <w:sz w:val="24"/>
              </w:rPr>
              <w:t xml:space="preserve"> </w:t>
            </w:r>
            <w:r w:rsidRPr="00DF2AB9">
              <w:rPr>
                <w:sz w:val="24"/>
              </w:rPr>
              <w:t>•</w:t>
            </w:r>
            <w:r w:rsidR="00857564">
              <w:rPr>
                <w:sz w:val="24"/>
              </w:rPr>
              <w:t xml:space="preserve"> Tafe</w:t>
            </w:r>
          </w:p>
          <w:p w14:paraId="11A4B23F" w14:textId="7CDE3904" w:rsidR="00243B4A" w:rsidRDefault="00243B4A" w:rsidP="00B41CE2">
            <w:pPr>
              <w:pStyle w:val="Heading4"/>
              <w:numPr>
                <w:ilvl w:val="0"/>
                <w:numId w:val="11"/>
              </w:numPr>
            </w:pPr>
            <w:r>
              <w:t xml:space="preserve">CERTIficate III Warehouse operations </w:t>
            </w:r>
            <w:r w:rsidRPr="00906BEE">
              <w:t>•</w:t>
            </w:r>
            <w:r>
              <w:t xml:space="preserve"> tafe victoria </w:t>
            </w:r>
            <w:r w:rsidRPr="00906BEE">
              <w:t>•</w:t>
            </w:r>
            <w:r w:rsidR="00FF50F4">
              <w:t xml:space="preserve"> 2019 </w:t>
            </w:r>
            <w:r w:rsidR="00FF50F4" w:rsidRPr="00906BEE">
              <w:t>•</w:t>
            </w:r>
          </w:p>
          <w:p w14:paraId="0D569945" w14:textId="02F64F17" w:rsidR="00151A11" w:rsidRPr="00906BEE" w:rsidRDefault="000F0CB0" w:rsidP="00B41CE2">
            <w:pPr>
              <w:pStyle w:val="Heading4"/>
              <w:numPr>
                <w:ilvl w:val="0"/>
                <w:numId w:val="11"/>
              </w:numPr>
            </w:pPr>
            <w:r>
              <w:t>Certificate III Information Technology Networking</w:t>
            </w:r>
            <w:r w:rsidR="002C2CDD" w:rsidRPr="00906BEE">
              <w:t xml:space="preserve"> • </w:t>
            </w:r>
            <w:r>
              <w:t>2015</w:t>
            </w:r>
            <w:r w:rsidR="002C2CDD" w:rsidRPr="00906BEE">
              <w:t xml:space="preserve"> • </w:t>
            </w:r>
            <w:r>
              <w:t>Wodonga Senior secondary college</w:t>
            </w:r>
          </w:p>
          <w:p w14:paraId="50E2B259" w14:textId="7A58C5D8" w:rsidR="0046254A" w:rsidRDefault="0046254A" w:rsidP="00B41CE2">
            <w:pPr>
              <w:pStyle w:val="Heading4"/>
              <w:numPr>
                <w:ilvl w:val="0"/>
                <w:numId w:val="11"/>
              </w:numPr>
            </w:pPr>
            <w:r>
              <w:t>Completion of vce</w:t>
            </w:r>
            <w:r w:rsidR="00151A11">
              <w:t xml:space="preserve"> </w:t>
            </w:r>
            <w:r w:rsidR="00151A11" w:rsidRPr="00906BEE">
              <w:t>•</w:t>
            </w:r>
            <w:r w:rsidR="00151A11">
              <w:t xml:space="preserve"> 2015 </w:t>
            </w:r>
            <w:r w:rsidR="00151A11" w:rsidRPr="00906BEE">
              <w:t>•</w:t>
            </w:r>
            <w:r w:rsidR="00151A11">
              <w:t xml:space="preserve"> Wodonga Senior secondary college</w:t>
            </w:r>
          </w:p>
          <w:p w14:paraId="1E0DE320" w14:textId="6BA12835" w:rsidR="00B41CE2" w:rsidRDefault="0046254A" w:rsidP="00B41CE2">
            <w:pPr>
              <w:pStyle w:val="Heading4"/>
              <w:numPr>
                <w:ilvl w:val="0"/>
                <w:numId w:val="11"/>
              </w:numPr>
            </w:pPr>
            <w:r>
              <w:t>Certificate II</w:t>
            </w:r>
            <w:r w:rsidR="00414926">
              <w:t>I</w:t>
            </w:r>
            <w:r>
              <w:t xml:space="preserve"> Media </w:t>
            </w:r>
            <w:r w:rsidRPr="00906BEE">
              <w:t>•</w:t>
            </w:r>
            <w:r>
              <w:t xml:space="preserve"> 2015 </w:t>
            </w:r>
            <w:r w:rsidRPr="00906BEE">
              <w:t>•</w:t>
            </w:r>
            <w:r>
              <w:t xml:space="preserve"> Wodonga senior secondary college</w:t>
            </w:r>
          </w:p>
          <w:p w14:paraId="1835326A" w14:textId="560B6542" w:rsidR="00C82E56" w:rsidRDefault="00C82E56" w:rsidP="00B41CE2">
            <w:pPr>
              <w:pStyle w:val="Heading4"/>
              <w:numPr>
                <w:ilvl w:val="0"/>
                <w:numId w:val="11"/>
              </w:numPr>
            </w:pPr>
            <w:r>
              <w:t xml:space="preserve">Victorian White card </w:t>
            </w:r>
            <w:r w:rsidRPr="00906BEE">
              <w:t>•</w:t>
            </w:r>
            <w:r>
              <w:t xml:space="preserve"> 2018 </w:t>
            </w:r>
            <w:r w:rsidRPr="00906BEE">
              <w:t>•</w:t>
            </w:r>
            <w:r>
              <w:t xml:space="preserve"> Tafe</w:t>
            </w:r>
          </w:p>
          <w:p w14:paraId="0E386BE6" w14:textId="0C843C21" w:rsidR="00750B79" w:rsidRPr="00906BEE" w:rsidRDefault="003C117C" w:rsidP="00B41CE2">
            <w:pPr>
              <w:pStyle w:val="Heading4"/>
              <w:numPr>
                <w:ilvl w:val="0"/>
                <w:numId w:val="11"/>
              </w:numPr>
            </w:pPr>
            <w:r>
              <w:t xml:space="preserve">Current forklift licence </w:t>
            </w:r>
            <w:r w:rsidRPr="00906BEE">
              <w:t>•</w:t>
            </w:r>
            <w:r>
              <w:t xml:space="preserve"> </w:t>
            </w:r>
            <w:r w:rsidR="00850C4F">
              <w:t xml:space="preserve">2019 </w:t>
            </w:r>
            <w:r w:rsidR="00850C4F" w:rsidRPr="00906BEE">
              <w:t>•</w:t>
            </w:r>
            <w:r w:rsidR="00850C4F">
              <w:t xml:space="preserve"> Tafe</w:t>
            </w:r>
          </w:p>
          <w:p w14:paraId="7E2D827A" w14:textId="77777777" w:rsidR="002C2CDD" w:rsidRPr="00906BEE" w:rsidRDefault="00785079" w:rsidP="007569C1">
            <w:pPr>
              <w:pStyle w:val="Heading3"/>
            </w:pPr>
            <w:sdt>
              <w:sdtPr>
                <w:alias w:val="Volunteer Experience or Leadership:"/>
                <w:tag w:val="Volunteer Experience or Leadership:"/>
                <w:id w:val="-1093778966"/>
                <w:placeholder>
                  <w:docPart w:val="958EC76DF1D98F458E69DE9A12073238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Volunteer Experience or Leadership</w:t>
                </w:r>
              </w:sdtContent>
            </w:sdt>
          </w:p>
          <w:p w14:paraId="3ED6EF69" w14:textId="56AB665C" w:rsidR="008D6D71" w:rsidRDefault="008D6D71" w:rsidP="00B41CE2">
            <w:pPr>
              <w:pStyle w:val="Heading4"/>
              <w:numPr>
                <w:ilvl w:val="0"/>
                <w:numId w:val="11"/>
              </w:numPr>
            </w:pPr>
            <w:r>
              <w:t>Small business owner (chamber games australia)</w:t>
            </w:r>
          </w:p>
          <w:p w14:paraId="60A56E52" w14:textId="472A0949" w:rsidR="0037068D" w:rsidRDefault="0037068D" w:rsidP="00B41CE2">
            <w:pPr>
              <w:pStyle w:val="Heading4"/>
              <w:numPr>
                <w:ilvl w:val="0"/>
                <w:numId w:val="11"/>
              </w:numPr>
            </w:pPr>
            <w:r>
              <w:t>Current SES Volunteer</w:t>
            </w:r>
          </w:p>
          <w:p w14:paraId="61B35D4A" w14:textId="2A7753CF" w:rsidR="008D6D71" w:rsidRDefault="008D6D71" w:rsidP="008D6D71">
            <w:pPr>
              <w:pStyle w:val="Heading4"/>
              <w:numPr>
                <w:ilvl w:val="0"/>
                <w:numId w:val="11"/>
              </w:numPr>
            </w:pPr>
            <w:r>
              <w:t>Blood Donor</w:t>
            </w:r>
          </w:p>
          <w:p w14:paraId="32F370C4" w14:textId="0882C1C0" w:rsidR="0046254A" w:rsidRPr="00906BEE" w:rsidRDefault="0046254A" w:rsidP="00B41CE2">
            <w:pPr>
              <w:pStyle w:val="Heading4"/>
              <w:numPr>
                <w:ilvl w:val="0"/>
                <w:numId w:val="11"/>
              </w:numPr>
            </w:pPr>
            <w:r>
              <w:t xml:space="preserve">Participation in jmc acdemy’s workshops animation &amp; game development </w:t>
            </w:r>
            <w:r w:rsidRPr="00906BEE">
              <w:t>•</w:t>
            </w:r>
            <w:r>
              <w:t xml:space="preserve"> 2016 </w:t>
            </w:r>
            <w:r w:rsidRPr="00906BEE">
              <w:t>•</w:t>
            </w:r>
            <w:r>
              <w:t xml:space="preserve"> JMC Acdemy Melbourne</w:t>
            </w:r>
            <w:r w:rsidR="008D6D71">
              <w:t xml:space="preserve">   </w:t>
            </w:r>
          </w:p>
        </w:tc>
      </w:tr>
    </w:tbl>
    <w:p w14:paraId="0732ADBE" w14:textId="7F2E9317" w:rsidR="00290AAA" w:rsidRDefault="00290AAA" w:rsidP="00E22E87">
      <w:pPr>
        <w:pStyle w:val="NoSpacing"/>
      </w:pPr>
    </w:p>
    <w:sectPr w:rsidR="00290AAA" w:rsidSect="00EF7CC9">
      <w:headerReference w:type="default" r:id="rId10"/>
      <w:footerReference w:type="default" r:id="rId11"/>
      <w:footerReference w:type="first" r:id="rId12"/>
      <w:pgSz w:w="12240" w:h="15840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73A11" w14:textId="77777777" w:rsidR="00785079" w:rsidRDefault="00785079" w:rsidP="00713050">
      <w:pPr>
        <w:spacing w:line="240" w:lineRule="auto"/>
      </w:pPr>
      <w:r>
        <w:separator/>
      </w:r>
    </w:p>
  </w:endnote>
  <w:endnote w:type="continuationSeparator" w:id="0">
    <w:p w14:paraId="3C989A76" w14:textId="77777777" w:rsidR="00785079" w:rsidRDefault="00785079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500" w:type="pct"/>
      <w:tblLayout w:type="fixed"/>
      <w:tblLook w:val="04A0" w:firstRow="1" w:lastRow="0" w:firstColumn="1" w:lastColumn="0" w:noHBand="0" w:noVBand="1"/>
      <w:tblDescription w:val="Footer layout table"/>
    </w:tblPr>
    <w:tblGrid>
      <w:gridCol w:w="2628"/>
      <w:gridCol w:w="2628"/>
    </w:tblGrid>
    <w:tr w:rsidR="00047025" w14:paraId="308DB005" w14:textId="77777777" w:rsidTr="00047025">
      <w:tc>
        <w:tcPr>
          <w:tcW w:w="2628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EC2A699" w14:textId="77777777" w:rsidR="00047025" w:rsidRDefault="00047025" w:rsidP="00684488">
          <w:pPr>
            <w:pStyle w:val="Footer"/>
          </w:pPr>
          <w:r w:rsidRPr="00CA3DF1">
            <w:rPr>
              <w:noProof/>
              <w:lang w:val="sl-SI" w:eastAsia="sl-SI"/>
            </w:rPr>
            <mc:AlternateContent>
              <mc:Choice Requires="wpg">
                <w:drawing>
                  <wp:inline distT="0" distB="0" distL="0" distR="0" wp14:anchorId="0A9D2F80" wp14:editId="4B33E7B7">
                    <wp:extent cx="329184" cy="329184"/>
                    <wp:effectExtent l="0" t="0" r="0" b="0"/>
                    <wp:docPr id="16" name="Group 102" title="Email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Oval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oup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Freeform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Isosceles Triangle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Isosceles Triangle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Isosceles Triangle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 xmlns:mo="http://schemas.microsoft.com/office/mac/office/2008/main" xmlns:mv="urn:schemas-microsoft-com:mac:vml">
                <w:pict>
                  <v:group w14:anchorId="07ADB826" id="Group_x0020_102" o:spid="_x0000_s1026" alt="Title: Email icon" style="width:25.9pt;height:25.9pt;mso-position-horizontal-relative:char;mso-position-vertical-relative:line" coordsize="734576,73457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">
                    <o:lock v:ext="edit" aspectratio="t"/>
                    <v:oval id="Oval_x0020_17" o:spid="_x0000_s1027" style="position:absolute;width:734576;height:73457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8gBrwQAA&#10;ANsAAAAPAAAAZHJzL2Rvd25yZXYueG1sRE/fa8IwEH4X/B/CCXsRTTeYStdUijDwYWzqxp6P5myD&#10;zaUmmXb//TIQfLuP7+cV68F24kI+GMcKHucZCOLaacONgq/P19kKRIjIGjvHpOCXAqzL8ajAXLsr&#10;7+lyiI1IIRxyVNDG2OdShroli2HueuLEHZ23GBP0jdQeryncdvIpyxbSouHU0GJPm5bq0+HHKph6&#10;WQ3+/Vme2Tbm421rTbX7VuphMlQvICIN8S6+ubc6zV/C/y/pAFn+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a/IAa8EAAADbAAAADwAAAAAAAAAAAAAAAACXAgAAZHJzL2Rvd25y&#10;ZXYueG1sUEsFBgAAAAAEAAQA9QAAAIUDAAAAAA==&#10;" fillcolor="#ea4e4e [3204]" stroked="f" strokeweight="1pt">
                      <v:stroke joinstyle="miter"/>
                    </v:oval>
                    <v:group id="Group_x0020_18" o:spid="_x0000_s1028" style="position:absolute;left:163954;top:245845;width:406667;height:242889" coordorigin="163954,245844" coordsize="727861,43472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E0vOHMUAAADbAAAA&#10;DwAAAAAAAAAAAAAAAACpAgAAZHJzL2Rvd25yZXYueG1sUEsFBgAAAAAEAAQA+gAAAJsDAAAAAA==&#10;">
                      <v:shape id="Freeform_x0020_19" o:spid="_x0000_s1029" style="position:absolute;left:163954;top:471541;width:727861;height:209029;flip:y;visibility:visible;mso-wrap-style:square;v-text-anchor:middle" coordsize="785097,20902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oKG4wgAA&#10;ANsAAAAPAAAAZHJzL2Rvd25yZXYueG1sRE/JbsIwEL0j8Q/WIHEDpxxQG2JQ1aqF3lrKkuMoniZR&#10;4rEbG0j/HiMh9TZPb51s1ZtWnKnztWUFD9MEBHFhdc2lgt332+QRhA/IGlvLpOCPPKyWw0GGqbYX&#10;/qLzNpQihrBPUUEVgkul9EVFBv3UOuLI/djOYIiwK6Xu8BLDTStnSTKXBmuODRU6eqmoaLYno8Dl&#10;3DafB97/7tfvr7KZuXx9/FBqPOqfFyAC9eFffHdvdJz/BLdf4gFyeQ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GgobjCAAAA2wAAAA8AAAAAAAAAAAAAAAAAlwIAAGRycy9kb3du&#10;cmV2LnhtbFBLBQYAAAAABAAEAPUAAACGAwAAAAA=&#10;" path="m287158,209029l392549,138910,500509,209029,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Isosceles_x0020_Triangle_x0020_90" o:spid="_x0000_s1030" style="position:absolute;left:583899;top:338416;width:372486;height:243343;rotation:-90;flip:y;visibility:visible;mso-wrap-style:square;v-text-anchor:middle" coordsize="372486,2433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sUfiwQAA&#10;ANsAAAAPAAAAZHJzL2Rvd25yZXYueG1sRE/Pa8IwFL4L+x/CG+wia6q4MqpRhujotbpBvT2at7Zb&#10;8lKaaOt/vxwGO358vze7yRpxo8F3jhUskhQEce10x42Cj/Px+RWED8gajWNScCcPu+3DbIO5diOX&#10;dDuFRsQQ9jkqaEPocyl93ZJFn7ieOHJfbrAYIhwaqQccY7g1cpmmmbTYcWxosad9S/XP6WoVVPPL&#10;uxl1VpjDt6lcqT9X2ctRqafH6W0NItAU/sV/7kIrWMb18Uv8AXL7C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hrFH4sEAAADbAAAADwAAAAAAAAAAAAAAAACXAgAAZHJzL2Rvd25y&#10;ZXYueG1sUEsFBgAAAAAEAAQA9QAAAIUDAAAAAA==&#10;" path="m0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Isosceles_x0020_Triangle_x0020_90" o:spid="_x0000_s1031" style="position:absolute;left:99717;top:341263;width:372486;height:243343;rotation:-90;flip:x y;visibility:visible;mso-wrap-style:square;v-text-anchor:middle" coordsize="372486,2433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sP6i/xgAA&#10;ANsAAAAPAAAAZHJzL2Rvd25yZXYueG1sRI9Ba8JAFITvgv9heUIvopsISk1dQwwUSqEHrVh6e2Rf&#10;k2D2bZrdmvjvu4LgcZiZb5hNOphGXKhztWUF8TwCQVxYXXOp4Pj5OnsG4TyyxsYyKbiSg3Q7Hm0w&#10;0bbnPV0OvhQBwi5BBZX3bSKlKyoy6Oa2JQ7ej+0M+iC7UuoO+wA3jVxE0UoarDksVNhSXlFxPvwZ&#10;BV/TftX8fi+XpzzfDfvYfWTv17VST5MhewHhafCP8L39phUsYrh9CT9Abv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sP6i/xgAAANsAAAAPAAAAAAAAAAAAAAAAAJcCAABkcnMv&#10;ZG93bnJldi54bWxQSwUGAAAAAAQABAD1AAAAigMAAAAA&#10;" path="m0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0l0,21600,21600,21600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_x0020_Triangle_x0020_22" o:spid="_x0000_s1032" type="#_x0000_t5" style="position:absolute;left:168712;top:245844;width:723102;height:264827;flip:y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tj1DwQAA&#10;ANsAAAAPAAAAZHJzL2Rvd25yZXYueG1sRI/NasMwEITvhbyD2EBvjVwFmuBGCU0gkGt+el+srW0i&#10;rVxJsZ0+fVQo9DjMzDfMajM6K3oKsfWs4XVWgCCuvGm51nA571+WIGJCNmg9k4Y7RdisJ08rLI0f&#10;+Ej9KdUiQziWqKFJqSuljFVDDuPMd8TZ+/LBYcoy1NIEHDLcWamK4k06bDkvNNjRrqHqero5DdvF&#10;sJTXT8WL4adQQc3t/Lu3Wj9Px493EInG9B/+ax+MBqXg90v+AXL9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CbY9Q8EAAADbAAAADwAAAAAAAAAAAAAAAACXAgAAZHJzL2Rvd25y&#10;ZXYueG1sUEsFBgAAAAAEAAQA9QAAAIUDAAAAAA=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28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2BA9C62D" w14:textId="77777777" w:rsidR="00047025" w:rsidRDefault="00047025" w:rsidP="00684488">
          <w:pPr>
            <w:pStyle w:val="Footer"/>
          </w:pPr>
          <w:r w:rsidRPr="00C2098A">
            <w:rPr>
              <w:noProof/>
              <w:lang w:val="sl-SI" w:eastAsia="sl-SI"/>
            </w:rPr>
            <mc:AlternateContent>
              <mc:Choice Requires="wpg">
                <w:drawing>
                  <wp:inline distT="0" distB="0" distL="0" distR="0" wp14:anchorId="3FDEE098" wp14:editId="645AFC7C">
                    <wp:extent cx="329184" cy="329184"/>
                    <wp:effectExtent l="0" t="0" r="13970" b="13970"/>
                    <wp:docPr id="9" name="Group 10" title="Telephone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Circle around 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 xmlns:mo="http://schemas.microsoft.com/office/mac/office/2008/main" xmlns:mv="urn:schemas-microsoft-com:mac:vml">
                <w:pict>
                  <v:group w14:anchorId="3AFF1417" id="Group_x0020_10" o:spid="_x0000_s1026" alt="Title: Telephone icon" style="width:25.9pt;height:25.9pt;mso-position-horizontal-relative:char;mso-position-vertical-relative:line" coordsize="431,43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">
                    <o:lock v:ext="edit" aspectratio="t"/>
                    <v:shape id="Circle_x0020_around_x0020_telephone_x0020_symbol" o:spid="_x0000_s1027" style="position:absolute;width:431;height:431;visibility:visible;mso-wrap-style:square;v-text-anchor:top" coordsize="3451,345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GYshwQAA&#10;ANsAAAAPAAAAZHJzL2Rvd25yZXYueG1sRI9BawJBDIXvBf/DEMFbnbVgK6ujiCC1l0JVPIeduLu4&#10;k6w7o67/vjkUekt4L+99Waz60Jg7dbEWdjAZZ2CIC/E1lw6Oh+3rDExMyB4bYXLwpAir5eBlgbmX&#10;B//QfZ9KoyEcc3RQpdTm1saiooBxLC2xamfpAiZdu9L6Dh8aHhr7lmXvNmDN2lBhS5uKisv+Fhz4&#10;wtNUPm/yFWYf4bS5Zt9ij86Nhv16DiZRn/7Nf9c7r/hKr7/oAHb5C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HBmLIcEAAADbAAAADwAAAAAAAAAAAAAAAACXAgAAZHJzL2Rvd25y&#10;ZXYueG1sUEsFBgAAAAAEAAQA9QAAAIUDAAAAAA==&#10;" path="m1725,0l1831,3,1933,12,2035,28,2134,48,2232,76,2327,108,2419,145,2509,188,2596,235,2679,287,2760,344,2837,406,2909,471,2979,541,3044,613,3105,690,3163,771,3215,854,3262,941,3305,1031,3342,1123,3374,1218,3402,1316,3422,1415,3438,1517,3447,1619,3451,1725,3447,1830,3438,1934,3422,2035,3402,2135,3374,2232,3342,2327,3305,2419,3262,2509,3215,2595,3163,2679,3105,2760,3044,2836,2979,2910,2909,2979,2837,3045,2760,3105,2679,3162,2596,3214,2509,3261,2419,3304,2327,3342,2232,3375,2134,3401,2035,3422,1933,3437,1831,3447,1725,3450,1620,3447,1516,3437,1415,3422,1315,3401,1218,3375,1123,3342,1031,3304,941,3261,855,3214,771,3162,690,3105,614,3045,540,2979,471,2910,405,2836,345,2760,288,2679,236,2595,189,2509,146,2419,108,2327,75,2232,49,2135,28,2035,13,1934,3,1830,,1725,3,1619,13,1517,28,1415,49,1316,75,1218,108,1123,146,1031,189,941,236,854,288,771,345,690,405,613,471,541,540,471,614,406,690,344,771,287,855,235,941,188,1031,145,1123,108,1218,76,1315,48,1415,28,1516,12,1620,3,1725,0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phone_x0020_symbol" o:spid="_x0000_s1028" style="position:absolute;left:97;top:95;width:237;height:238;visibility:visible;mso-wrap-style:square;v-text-anchor:top" coordsize="1894,189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wtjpwQAA&#10;ANsAAAAPAAAAZHJzL2Rvd25yZXYueG1sRE/NisIwEL4L+w5hFrzImvqDlmqU3UXRgx50fYChGdti&#10;MylJVuvbG0HwNh/f78yXranFlZyvLCsY9BMQxLnVFRcKTn/rrxSED8gaa8uk4E4elouPzhwzbW98&#10;oOsxFCKGsM9QQRlCk0np85IM+r5tiCN3ts5giNAVUju8xXBTy2GSTKTBimNDiQ39lpRfjv9GQU/u&#10;L5vxaSRTvftZTdIwdYf1VKnuZ/s9AxGoDW/xy73Vcf4Anr/EA+Ti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BcLY6cEAAADbAAAADwAAAAAAAAAAAAAAAACXAgAAZHJzL2Rvd25y&#10;ZXYueG1sUEsFBgAAAAAEAAQA9QAAAIUDAAAAAA==&#10;" path="m295,0l709,495,682,529,653,560,623,589,593,617,560,641,527,661,492,676,500,691,510,710,524,733,541,759,559,789,582,823,608,860,637,898,668,938,703,980,741,1024,781,1068,825,1113,873,1158,923,1202,976,1246,1033,1289,1092,1331,1155,1371,1220,1408,1241,1369,1266,1330,1295,1291,1328,1254,1364,1220,1401,1188,1894,1594,1877,1617,1856,1640,1833,1663,1808,1686,1780,1708,1752,1730,1723,1751,1694,1771,1664,1791,1636,1808,1608,1825,1582,1841,1557,1855,1536,1867,1518,1878,1502,1885,1490,1891,1483,1895,1480,1896,1439,1881,1396,1864,1352,1847,1305,1828,1257,1808,1208,1786,1157,1763,1105,1739,1053,1712,999,1684,945,1652,890,1619,835,1583,779,1545,724,1503,669,1458,615,1409,560,1358,506,1304,454,1245,401,1182,350,1116,301,1045,253,971,205,891,160,807,117,718,77,624,37,526,,421,32,356,63,298,93,246,123,200,151,159,178,122,203,92,225,66,245,45,263,28,277,16,287,6,293,1,295,0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</w:tr>
    <w:tr w:rsidR="00047025" w14:paraId="1DFBBE05" w14:textId="77777777" w:rsidTr="00047025">
      <w:tc>
        <w:tcPr>
          <w:tcW w:w="2628" w:type="dxa"/>
          <w:tcMar>
            <w:top w:w="144" w:type="dxa"/>
            <w:left w:w="115" w:type="dxa"/>
            <w:right w:w="115" w:type="dxa"/>
          </w:tcMar>
        </w:tcPr>
        <w:sdt>
          <w:sdtPr>
            <w:rPr>
              <w:sz w:val="20"/>
            </w:rPr>
            <w:alias w:val="Email:"/>
            <w:tag w:val="Email:"/>
            <w:id w:val="-1629461389"/>
            <w:placeholder>
              <w:docPart w:val="96A1BECFD13B8D45B952DEFB1D086853"/>
            </w:placeholder>
            <w:dataBinding w:prefixMappings="xmlns:ns0='http://schemas.microsoft.com/office/2006/coverPageProps' " w:xpath="/ns0:CoverPageProperties[1]/ns0:CompanyEmail[1]" w:storeItemID="{55AF091B-3C7A-41E3-B477-F2FDAA23CFDA}"/>
            <w15:appearance w15:val="hidden"/>
            <w:text w:multiLine="1"/>
          </w:sdtPr>
          <w:sdtEndPr/>
          <w:sdtContent>
            <w:p w14:paraId="46A67CB1" w14:textId="77777777" w:rsidR="00047025" w:rsidRPr="00CA3DF1" w:rsidRDefault="00047025" w:rsidP="00811117">
              <w:pPr>
                <w:pStyle w:val="Footer"/>
              </w:pPr>
              <w:r w:rsidRPr="001D4811">
                <w:rPr>
                  <w:sz w:val="20"/>
                </w:rPr>
                <w:t>tlrthurley@gmail.com</w:t>
              </w:r>
            </w:p>
          </w:sdtContent>
        </w:sdt>
      </w:tc>
      <w:tc>
        <w:tcPr>
          <w:tcW w:w="2628" w:type="dxa"/>
          <w:tcMar>
            <w:top w:w="144" w:type="dxa"/>
            <w:left w:w="115" w:type="dxa"/>
            <w:right w:w="115" w:type="dxa"/>
          </w:tcMar>
        </w:tcPr>
        <w:sdt>
          <w:sdtPr>
            <w:alias w:val="Telephone:"/>
            <w:tag w:val="Telephone:"/>
            <w:id w:val="-550390885"/>
            <w:placeholder>
              <w:docPart w:val="DD13CB543A01494DB1FFF2F5D5D974F5"/>
            </w:placeholder>
            <w:dataBinding w:prefixMappings="xmlns:ns0='http://schemas.microsoft.com/office/2006/coverPageProps' " w:xpath="/ns0:CoverPageProperties[1]/ns0:CompanyPhone[1]" w:storeItemID="{55AF091B-3C7A-41E3-B477-F2FDAA23CFDA}"/>
            <w15:appearance w15:val="hidden"/>
            <w:text w:multiLine="1"/>
          </w:sdtPr>
          <w:sdtEndPr/>
          <w:sdtContent>
            <w:p w14:paraId="38FA1AB2" w14:textId="3AD009D7" w:rsidR="00047025" w:rsidRPr="00C2098A" w:rsidRDefault="005064A2" w:rsidP="00811117">
              <w:pPr>
                <w:pStyle w:val="Footer"/>
              </w:pPr>
              <w:r>
                <w:rPr>
                  <w:lang w:val="en-AU"/>
                </w:rPr>
                <w:t>0476 711 900</w:t>
              </w:r>
            </w:p>
          </w:sdtContent>
        </w:sdt>
      </w:tc>
    </w:tr>
  </w:tbl>
  <w:sdt>
    <w:sdtPr>
      <w:id w:val="-15098995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B58EDF" w14:textId="5ACDFF45" w:rsidR="00C2098A" w:rsidRDefault="00217980" w:rsidP="00217980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047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598" w:type="pct"/>
      <w:tblLayout w:type="fixed"/>
      <w:tblLook w:val="04A0" w:firstRow="1" w:lastRow="0" w:firstColumn="1" w:lastColumn="0" w:noHBand="0" w:noVBand="1"/>
      <w:tblDescription w:val="Footer layout table for contact Information"/>
    </w:tblPr>
    <w:tblGrid>
      <w:gridCol w:w="2834"/>
      <w:gridCol w:w="2628"/>
    </w:tblGrid>
    <w:tr w:rsidR="008641DC" w14:paraId="711BCC32" w14:textId="77777777" w:rsidTr="008641DC">
      <w:tc>
        <w:tcPr>
          <w:tcW w:w="2834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9094845" w14:textId="77777777" w:rsidR="008641DC" w:rsidRDefault="008641DC" w:rsidP="00217980">
          <w:pPr>
            <w:pStyle w:val="Footer"/>
          </w:pPr>
          <w:r w:rsidRPr="00CA3DF1">
            <w:rPr>
              <w:noProof/>
              <w:lang w:val="sl-SI" w:eastAsia="sl-SI"/>
            </w:rPr>
            <mc:AlternateContent>
              <mc:Choice Requires="wpg">
                <w:drawing>
                  <wp:inline distT="0" distB="0" distL="0" distR="0" wp14:anchorId="2EF5DC87" wp14:editId="2919E370">
                    <wp:extent cx="329184" cy="329184"/>
                    <wp:effectExtent l="0" t="0" r="0" b="0"/>
                    <wp:docPr id="27" name="Group 102" title="Email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28" name="Oval 28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9" name="Group 29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30" name="Freeform 30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Isosceles Triangle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Isosceles Triangle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Isosceles Triangle 33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 xmlns:mo="http://schemas.microsoft.com/office/mac/office/2008/main" xmlns:mv="urn:schemas-microsoft-com:mac:vml">
                <w:pict>
                  <v:group w14:anchorId="31BFF33F" id="Group_x0020_102" o:spid="_x0000_s1026" alt="Title: Email icon" style="width:25.9pt;height:25.9pt;mso-position-horizontal-relative:char;mso-position-vertical-relative:line" coordsize="734576,73457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">
                    <o:lock v:ext="edit" aspectratio="t"/>
                    <v:oval id="Oval_x0020_28" o:spid="_x0000_s1027" style="position:absolute;width:734576;height:734576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AV6kwAAA&#10;ANsAAAAPAAAAZHJzL2Rvd25yZXYueG1sRE/Pa8IwFL4P9j+EN/AybGphQ6pRymDgQdxWxfOjebZh&#10;zUuXxFr/++Uw2PHj+73eTrYXI/lgHCtYZDkI4sZpw62C0/F9vgQRIrLG3jEpuFOA7ebxYY2ldjf+&#10;orGOrUghHEpU0MU4lFKGpiOLIXMDceIuzluMCfpWao+3FG57WeT5q7RoODV0ONBbR813fbUKnr2s&#10;Jn94kT9sW/Ox31lTfZ6Vmj1N1QpEpCn+i//cO62gSGPTl/QD5OYX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UAV6kwAAAANsAAAAPAAAAAAAAAAAAAAAAAJcCAABkcnMvZG93bnJl&#10;di54bWxQSwUGAAAAAAQABAD1AAAAhAMAAAAA&#10;" fillcolor="#ea4e4e [3204]" stroked="f" strokeweight="1pt">
                      <v:stroke joinstyle="miter"/>
                    </v:oval>
                    <v:group id="Group_x0020_29" o:spid="_x0000_s1028" style="position:absolute;left:163954;top:245845;width:406667;height:242889" coordorigin="163954,245844" coordsize="727861,434726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ya6E6xAAAANsAAAAP&#10;AAAAAAAAAAAAAAAAAKkCAABkcnMvZG93bnJldi54bWxQSwUGAAAAAAQABAD6AAAAmgMAAAAA&#10;">
                      <v:shape id="Freeform_x0020_30" o:spid="_x0000_s1029" style="position:absolute;left:163954;top:471541;width:727861;height:209029;flip:y;visibility:visible;mso-wrap-style:square;v-text-anchor:middle" coordsize="785097,20902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L1RFwQAA&#10;ANsAAAAPAAAAZHJzL2Rvd25yZXYueG1sRE/Pa8IwFL4P/B/CE3Zb0zkQ6UxlTJx6mzq3Hh/NW1va&#10;vGRN1O6/NwfB48f3e74YTCfO1PvGsoLnJAVBXFrdcKXg67B6moHwAVljZ5kU/JOHRT56mGOm7YV3&#10;dN6HSsQQ9hkqqENwmZS+rMmgT6wjjtyv7Q2GCPtK6h4vMdx0cpKmU2mw4dhQo6P3msp2fzIKXMFd&#10;+/nNx7/j+mMp24kr1j9bpR7Hw9sriEBDuItv7o1W8BLXxy/xB8j8Cg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Sy9URcEAAADbAAAADwAAAAAAAAAAAAAAAACXAgAAZHJzL2Rvd25y&#10;ZXYueG1sUEsFBgAAAAAEAAQA9QAAAIUDAAAAAA==&#10;" path="m287158,209029l392549,138910,500509,209029,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Isosceles_x0020_Triangle_x0020_90" o:spid="_x0000_s1030" style="position:absolute;left:583899;top:338416;width:372486;height:243343;rotation:-90;flip:y;visibility:visible;mso-wrap-style:square;v-text-anchor:middle" coordsize="372486,2433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JHSkxAAA&#10;ANsAAAAPAAAAZHJzL2Rvd25yZXYueG1sRI/NasMwEITvhbyD2EIvJZHTNiY4lkMoTck1f5DcFmtj&#10;O5VWxlJj9+2rQiHHYWa+YfLlYI24UecbxwqmkwQEcel0w5WCw349noPwAVmjcUwKfsjDshg95Jhp&#10;1/OWbrtQiQhhn6GCOoQ2k9KXNVn0E9cSR+/iOoshyq6SusM+wq2RL0mSSosNx4UaW3qvqfzafVsF&#10;p+fzp+l1ujEfV3NyW318S2drpZ4eh9UCRKAh3MP/7Y1W8DqFvy/xB8ji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bCR0pMQAAADbAAAADwAAAAAAAAAAAAAAAACXAgAAZHJzL2Rv&#10;d25yZXYueG1sUEsFBgAAAAAEAAQA9QAAAIgDAAAAAA==&#10;" path="m0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Isosceles_x0020_Triangle_x0020_90" o:spid="_x0000_s1031" style="position:absolute;left:99717;top:341263;width:372486;height:243343;rotation:-90;flip:x y;visibility:visible;mso-wrap-style:square;v-text-anchor:middle" coordsize="372486,2433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NKAVxQAA&#10;ANsAAAAPAAAAZHJzL2Rvd25yZXYueG1sRI9Ba8JAFITvQv/D8gQvohsVRVNX0YAgQg/aonh7ZF+T&#10;YPZtml1N/PddodDjMDPfMMt1a0rxoNoVlhWMhhEI4tTqgjMFX5+7wRyE88gaS8uk4EkO1qu3zhJj&#10;bRs+0uPkMxEg7GJUkHtfxVK6NCeDbmgr4uB929qgD7LOpK6xCXBTynEUzaTBgsNCjhUlOaW3090o&#10;uPSbWflznU7PSbJtjyP3sTk8F0r1uu3mHYSn1v+H/9p7rWAyhteX8APk6h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k0oBXFAAAA2wAAAA8AAAAAAAAAAAAAAAAAlwIAAGRycy9k&#10;b3ducmV2LnhtbFBLBQYAAAAABAAEAPUAAACJAwAAAAA=&#10;" path="m0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0l0,21600,21600,21600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_x0020_Triangle_x0020_33" o:spid="_x0000_s1032" type="#_x0000_t5" style="position:absolute;left:168712;top:245844;width:723102;height:264827;flip:y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jIw4FwQAA&#10;ANsAAAAPAAAAZHJzL2Rvd25yZXYueG1sRI9Ba8JAFITvBf/D8gRvdWMCVaKrWEHoVdveH9nXJLj7&#10;Nu5uk9Rf7xYEj8PMfMNsdqM1oicfWscKFvMMBHHldMu1gq/P4+sKRIjIGo1jUvBHAXbbycsGS+0G&#10;PlF/jrVIEA4lKmhi7EopQ9WQxTB3HXHyfpy3GJP0tdQehwS3RuZZ9iYttpwWGuzo0FB1Of9aBe/L&#10;YSUv3zkvh1uW+7wwxbU3Ss2m434NItIYn+FH+0MrKAr4/5J+gNze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4yMOBcEAAADbAAAADwAAAAAAAAAAAAAAAACXAgAAZHJzL2Rvd25y&#10;ZXYueG1sUEsFBgAAAAAEAAQA9QAAAIUDAAAAAA=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28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24266C77" w14:textId="77777777" w:rsidR="008641DC" w:rsidRDefault="008641DC" w:rsidP="00217980">
          <w:pPr>
            <w:pStyle w:val="Footer"/>
          </w:pPr>
          <w:r w:rsidRPr="00C2098A">
            <w:rPr>
              <w:noProof/>
              <w:lang w:val="sl-SI" w:eastAsia="sl-SI"/>
            </w:rPr>
            <mc:AlternateContent>
              <mc:Choice Requires="wpg">
                <w:drawing>
                  <wp:inline distT="0" distB="0" distL="0" distR="0" wp14:anchorId="61370299" wp14:editId="166B894B">
                    <wp:extent cx="329184" cy="329184"/>
                    <wp:effectExtent l="0" t="0" r="13970" b="13970"/>
                    <wp:docPr id="37" name="Group 10" title="Telephone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38" name="Circle around 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 xmlns:mo="http://schemas.microsoft.com/office/mac/office/2008/main" xmlns:mv="urn:schemas-microsoft-com:mac:vml">
                <w:pict>
                  <v:group w14:anchorId="442B74E7" id="Group_x0020_10" o:spid="_x0000_s1026" alt="Title: Telephone icon" style="width:25.9pt;height:25.9pt;mso-position-horizontal-relative:char;mso-position-vertical-relative:line" coordsize="431,43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">
                    <o:lock v:ext="edit" aspectratio="t"/>
                    <v:shape id="Circle_x0020_around_x0020_telephone_x0020_symbol" o:spid="_x0000_s1027" style="position:absolute;width:431;height:431;visibility:visible;mso-wrap-style:square;v-text-anchor:top" coordsize="3451,345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p2ttHwAAA&#10;ANsAAAAPAAAAZHJzL2Rvd25yZXYueG1sRE9Na8JAEL0L/odlhN50o6U2pK4iQml7KZiGnofsmASz&#10;MzG7Jum/7x4KPT7e9+4wuVYN1PtG2MB6lYAiLsU2XBkovl6XKSgfkC22wmTghzwc9vPZDjMrI59p&#10;yEOlYgj7DA3UIXSZ1r6syaFfSUccuYv0DkOEfaVtj2MMd63eJMlWO2w4NtTY0amm8prfnQFbWnqS&#10;t7t8uPTZfZ9uyafowpiHxXR8ARVoCv/iP/e7NfAYx8Yv8Qfo/S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p2ttHwAAAANsAAAAPAAAAAAAAAAAAAAAAAJcCAABkcnMvZG93bnJl&#10;di54bWxQSwUGAAAAAAQABAD1AAAAhAMAAAAA&#10;" path="m1725,0l1831,3,1933,12,2035,28,2134,48,2232,76,2327,108,2419,145,2509,188,2596,235,2679,287,2760,344,2837,406,2909,471,2979,541,3044,613,3105,690,3163,771,3215,854,3262,941,3305,1031,3342,1123,3374,1218,3402,1316,3422,1415,3438,1517,3447,1619,3451,1725,3447,1830,3438,1934,3422,2035,3402,2135,3374,2232,3342,2327,3305,2419,3262,2509,3215,2595,3163,2679,3105,2760,3044,2836,2979,2910,2909,2979,2837,3045,2760,3105,2679,3162,2596,3214,2509,3261,2419,3304,2327,3342,2232,3375,2134,3401,2035,3422,1933,3437,1831,3447,1725,3450,1620,3447,1516,3437,1415,3422,1315,3401,1218,3375,1123,3342,1031,3304,941,3261,855,3214,771,3162,690,3105,614,3045,540,2979,471,2910,405,2836,345,2760,288,2679,236,2595,189,2509,146,2419,108,2327,75,2232,49,2135,28,2035,13,1934,3,1830,,1725,3,1619,13,1517,28,1415,49,1316,75,1218,108,1123,146,1031,189,941,236,854,288,771,345,690,405,613,471,541,540,471,614,406,690,344,771,287,855,235,941,188,1031,145,1123,108,1218,76,1315,48,1415,28,1516,12,1620,3,1725,0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phone_x0020_symbol" o:spid="_x0000_s1028" style="position:absolute;left:97;top:95;width:237;height:238;visibility:visible;mso-wrap-style:square;v-text-anchor:top" coordsize="1894,189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wAYiPxQAA&#10;ANsAAAAPAAAAZHJzL2Rvd25yZXYueG1sRI9Ba8JAFITvBf/D8gQvpdmoRdOYVVqp1IMetP6AR/Y1&#10;CWbfht1V03/vCoUeh5n5hilWvWnFlZxvLCsYJykI4tLqhisFp+/NSwbCB2SNrWVS8EseVsvBU4G5&#10;tjc+0PUYKhEh7HNUUIfQ5VL6siaDPrEdcfR+rDMYonSV1A5vEW5aOUnTmTTYcFyosaN1TeX5eDEK&#10;nuX+/PV6mspM7z4+Z1mYu8NmrtRo2L8vQATqw3/4r73VCqZv8PgSf4Bc3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LABiI/FAAAA2wAAAA8AAAAAAAAAAAAAAAAAlwIAAGRycy9k&#10;b3ducmV2LnhtbFBLBQYAAAAABAAEAPUAAACJAwAAAAA=&#10;" path="m295,0l709,495,682,529,653,560,623,589,593,617,560,641,527,661,492,676,500,691,510,710,524,733,541,759,559,789,582,823,608,860,637,898,668,938,703,980,741,1024,781,1068,825,1113,873,1158,923,1202,976,1246,1033,1289,1092,1331,1155,1371,1220,1408,1241,1369,1266,1330,1295,1291,1328,1254,1364,1220,1401,1188,1894,1594,1877,1617,1856,1640,1833,1663,1808,1686,1780,1708,1752,1730,1723,1751,1694,1771,1664,1791,1636,1808,1608,1825,1582,1841,1557,1855,1536,1867,1518,1878,1502,1885,1490,1891,1483,1895,1480,1896,1439,1881,1396,1864,1352,1847,1305,1828,1257,1808,1208,1786,1157,1763,1105,1739,1053,1712,999,1684,945,1652,890,1619,835,1583,779,1545,724,1503,669,1458,615,1409,560,1358,506,1304,454,1245,401,1182,350,1116,301,1045,253,971,205,891,160,807,117,718,77,624,37,526,,421,32,356,63,298,93,246,123,200,151,159,178,122,203,92,225,66,245,45,263,28,277,16,287,6,293,1,295,0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</w:tr>
    <w:tr w:rsidR="008641DC" w14:paraId="24698F28" w14:textId="77777777" w:rsidTr="008641DC">
      <w:trPr>
        <w:trHeight w:val="218"/>
      </w:trPr>
      <w:tc>
        <w:tcPr>
          <w:tcW w:w="2834" w:type="dxa"/>
          <w:tcMar>
            <w:top w:w="144" w:type="dxa"/>
            <w:left w:w="115" w:type="dxa"/>
            <w:right w:w="115" w:type="dxa"/>
          </w:tcMar>
        </w:tcPr>
        <w:p w14:paraId="5275987E" w14:textId="77777777" w:rsidR="008641DC" w:rsidRPr="00CA3DF1" w:rsidRDefault="00785079" w:rsidP="00151A11">
          <w:pPr>
            <w:pStyle w:val="Footer"/>
          </w:pPr>
          <w:sdt>
            <w:sdtPr>
              <w:alias w:val="Enter email:"/>
              <w:tag w:val="Enter email:"/>
              <w:id w:val="89977441"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 w:multiLine="1"/>
            </w:sdtPr>
            <w:sdtEndPr/>
            <w:sdtContent>
              <w:r w:rsidR="008641DC">
                <w:t>tlrthurley@gmail.com</w:t>
              </w:r>
            </w:sdtContent>
          </w:sdt>
        </w:p>
      </w:tc>
      <w:tc>
        <w:tcPr>
          <w:tcW w:w="2628" w:type="dxa"/>
          <w:tcMar>
            <w:top w:w="144" w:type="dxa"/>
            <w:left w:w="115" w:type="dxa"/>
            <w:right w:w="115" w:type="dxa"/>
          </w:tcMar>
        </w:tcPr>
        <w:sdt>
          <w:sdtPr>
            <w:alias w:val="Enter telephone:"/>
            <w:tag w:val="Enter telephone:"/>
            <w:id w:val="-306322726"/>
            <w:dataBinding w:prefixMappings="xmlns:ns0='http://schemas.microsoft.com/office/2006/coverPageProps' " w:xpath="/ns0:CoverPageProperties[1]/ns0:CompanyPhone[1]" w:storeItemID="{55AF091B-3C7A-41E3-B477-F2FDAA23CFDA}"/>
            <w15:appearance w15:val="hidden"/>
            <w:text w:multiLine="1"/>
          </w:sdtPr>
          <w:sdtEndPr/>
          <w:sdtContent>
            <w:p w14:paraId="0467FD35" w14:textId="6551924A" w:rsidR="008641DC" w:rsidRPr="00C2098A" w:rsidRDefault="005064A2" w:rsidP="00151A11">
              <w:pPr>
                <w:pStyle w:val="Footer"/>
              </w:pPr>
              <w:r>
                <w:t>0476 711 900</w:t>
              </w:r>
            </w:p>
          </w:sdtContent>
        </w:sdt>
      </w:tc>
    </w:tr>
  </w:tbl>
  <w:p w14:paraId="00A5AE27" w14:textId="77777777" w:rsidR="00217980" w:rsidRDefault="002179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14950" w14:textId="77777777" w:rsidR="00785079" w:rsidRDefault="00785079" w:rsidP="00713050">
      <w:pPr>
        <w:spacing w:line="240" w:lineRule="auto"/>
      </w:pPr>
      <w:r>
        <w:separator/>
      </w:r>
    </w:p>
  </w:footnote>
  <w:footnote w:type="continuationSeparator" w:id="0">
    <w:p w14:paraId="7427D2D3" w14:textId="77777777" w:rsidR="00785079" w:rsidRDefault="00785079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inuation page header layout table"/>
    </w:tblPr>
    <w:tblGrid>
      <w:gridCol w:w="3783"/>
      <w:gridCol w:w="6729"/>
    </w:tblGrid>
    <w:tr w:rsidR="001A5CA9" w:rsidRPr="00F207C0" w14:paraId="52B7B85A" w14:textId="77777777" w:rsidTr="00741125">
      <w:trPr>
        <w:trHeight w:hRule="exact" w:val="2952"/>
      </w:trPr>
      <w:tc>
        <w:tcPr>
          <w:tcW w:w="3783" w:type="dxa"/>
          <w:tcMar>
            <w:top w:w="821" w:type="dxa"/>
            <w:right w:w="720" w:type="dxa"/>
          </w:tcMar>
        </w:tcPr>
        <w:p w14:paraId="308703C9" w14:textId="58884EC0" w:rsidR="001A5CA9" w:rsidRPr="00F207C0" w:rsidRDefault="00514D46" w:rsidP="001A5CA9">
          <w:pPr>
            <w:pStyle w:val="Initials"/>
          </w:pPr>
          <w:r>
            <w:rPr>
              <w:noProof/>
              <w:lang w:val="sl-SI" w:eastAsia="sl-SI"/>
            </w:rPr>
            <w:drawing>
              <wp:anchor distT="0" distB="0" distL="114300" distR="114300" simplePos="0" relativeHeight="251660288" behindDoc="0" locked="0" layoutInCell="1" allowOverlap="1" wp14:anchorId="5CD3B59E" wp14:editId="07F68253">
                <wp:simplePos x="0" y="0"/>
                <wp:positionH relativeFrom="column">
                  <wp:posOffset>-40640</wp:posOffset>
                </wp:positionH>
                <wp:positionV relativeFrom="paragraph">
                  <wp:posOffset>-544195</wp:posOffset>
                </wp:positionV>
                <wp:extent cx="1945005" cy="1945640"/>
                <wp:effectExtent l="0" t="0" r="10795" b="1016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M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5005" cy="1945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02DCD">
            <w:rPr>
              <w:noProof/>
              <w:lang w:val="sl-SI" w:eastAsia="sl-SI"/>
            </w:rPr>
            <mc:AlternateContent>
              <mc:Choice Requires="wpg">
                <w:drawing>
                  <wp:anchor distT="0" distB="0" distL="114300" distR="114300" simplePos="0" relativeHeight="251659264" behindDoc="1" locked="1" layoutInCell="1" allowOverlap="1" wp14:anchorId="6D5748FD" wp14:editId="6843766C">
                    <wp:simplePos x="0" y="0"/>
                    <wp:positionH relativeFrom="column">
                      <wp:posOffset>0</wp:posOffset>
                    </wp:positionH>
                    <wp:positionV relativeFrom="page">
                      <wp:posOffset>-501015</wp:posOffset>
                    </wp:positionV>
                    <wp:extent cx="6665595" cy="1810385"/>
                    <wp:effectExtent l="0" t="0" r="0" b="0"/>
                    <wp:wrapNone/>
                    <wp:docPr id="3" name="Group 3" title="Continuation page header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65595" cy="1810385"/>
                              <a:chOff x="0" y="0"/>
                              <a:chExt cx="6665595" cy="1810385"/>
                            </a:xfrm>
                          </wpg:grpSpPr>
                          <wps:wsp>
                            <wps:cNvPr id="53" name="Red rectangle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White circle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Red circle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18000</wp14:pctHeight>
                    </wp14:sizeRelV>
                  </wp:anchor>
                </w:drawing>
              </mc:Choice>
              <mc:Fallback xmlns:mo="http://schemas.microsoft.com/office/mac/office/2008/main" xmlns:mv="urn:schemas-microsoft-com:mac:vml">
                <w:pict>
                  <v:group w14:anchorId="254FCD55" id="Group_x0020_3" o:spid="_x0000_s1026" alt="Title: Continuation page header graphic" style="position:absolute;margin-left:0;margin-top:-39.4pt;width:524.85pt;height:142.55pt;z-index:-251657216;mso-width-percent:858;mso-height-percent:180;mso-position-vertical-relative:page;mso-width-percent:858;mso-height-percent:180" coordsize="6665595,1810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">
                    <v:rect id="Red_x0020_rectangle" o:spid="_x0000_s1027" style="position:absolute;left:1133475;top:419100;width:5532120;height:10058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dVroxQAA&#10;ANsAAAAPAAAAZHJzL2Rvd25yZXYueG1sRI9Ba8JAFITvBf/D8oTemo2GVomuIoIgpRSa6sHbI/vM&#10;RrNvQ3aNaX99t1DocZiZb5jlerCN6KnztWMFkyQFQVw6XXOl4PC5e5qD8AFZY+OYFHyRh/Vq9LDE&#10;XLs7f1BfhEpECPscFZgQ2lxKXxqy6BPXEkfv7DqLIcqukrrDe4TbRk7T9EVarDkuGGxpa6i8Fjer&#10;4PUyywrTb/rv7J2Oxh3fTrutV+pxPGwWIAIN4T/8195rBc8Z/H6JP0C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51WujFAAAA2wAAAA8AAAAAAAAAAAAAAAAAlwIAAGRycy9k&#10;b3ducmV2LnhtbFBLBQYAAAAABAAEAPUAAACJAwAAAAA=&#10;" fillcolor="#ea4e4e [3204]" stroked="f" strokeweight="1pt"/>
                    <v:oval id="White_x0020_circle" o:spid="_x0000_s1028" style="position:absolute;left:57150;top:57150;width:1704363;height:1704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6v3f7xgAA&#10;ANsAAAAPAAAAZHJzL2Rvd25yZXYueG1sRI9Ba8JAFITvgv9heYK3urGSUqKriFYpWFsaC6W3R/Y1&#10;CWbfht3VpP++Wyh4HGbmG2ax6k0jruR8bVnBdJKAIC6srrlU8HHa3T2C8AFZY2OZFPyQh9VyOFhg&#10;pm3H73TNQykihH2GCqoQ2kxKX1Rk0E9sSxy9b+sMhihdKbXDLsJNI++T5EEarDkuVNjSpqLinF+M&#10;gpfP1/PMpfvt2/Hp0OXJLK3zw5dS41G/noMI1Idb+L/9rBWkKfx9iT9ALn8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6v3f7xgAAANsAAAAPAAAAAAAAAAAAAAAAAJcCAABkcnMv&#10;ZG93bnJldi54bWxQSwUGAAAAAAQABAD1AAAAigMAAAAA&#10;" fillcolor="white [3212]" stroked="f" strokeweight="1pt">
                      <v:stroke joinstyle="miter"/>
                    </v:oval>
                    <v:shapetype id="_x0000_t23" coordsize="21600,21600" o:spt="23" adj="5400" path="m0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Red_x0020_circle" o:spid="_x0000_s1029" type="#_x0000_t23" style="position:absolute;width:1810385;height:181038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NJ6PwxgAA&#10;ANsAAAAPAAAAZHJzL2Rvd25yZXYueG1sRI9PSwMxFMTvBb9DeAUvYrP1H7I2LatiKb2IVej1uXnd&#10;LG5eQhK72376RhB6HGbmN8xsMdhO7CnE1rGC6aQAQVw73XKj4Ovz7foRREzIGjvHpOBAERbzi9EM&#10;S+16/qD9JjUiQziWqMCk5EspY23IYpw4T5y9nQsWU5ahkTpgn+G2kzdF8SAttpwXDHp6MVT/bH6t&#10;guP36/NV5W+X69Avp35bme17GpS6HA/VE4hEQzqH/9srreD+Dv6+5B8g5yc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CNJ6PwxgAAANsAAAAPAAAAAAAAAAAAAAAAAJcCAABkcnMv&#10;ZG93bnJldi54bWxQSwUGAAAAAAQABAD1AAAAigMAAAAA&#10;" adj="626" fillcolor="#ea4e4e [3204]" stroked="f" strokeweight="1pt">
                      <v:stroke joinstyle="miter"/>
                    </v:shape>
                    <w10:wrap anchory="page"/>
                    <w10:anchorlock/>
                  </v:group>
                </w:pict>
              </mc:Fallback>
            </mc:AlternateContent>
          </w:r>
          <w:sdt>
            <w:sdtPr>
              <w:alias w:val="Enter initials:"/>
              <w:tag w:val="Enter initials:"/>
              <w:id w:val="-1343929850"/>
              <w:placeholder>
                <w:docPart w:val="189A1F75EC3EBB499732C266B9E6C81D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EndPr/>
            <w:sdtContent>
              <w:r w:rsidR="001A5CA9" w:rsidRPr="009B3C40">
                <w:t>YN</w:t>
              </w:r>
            </w:sdtContent>
          </w:sdt>
        </w:p>
      </w:tc>
      <w:tc>
        <w:tcPr>
          <w:tcW w:w="6729" w:type="dxa"/>
          <w:tcMar>
            <w:top w:w="821" w:type="dxa"/>
            <w:left w:w="0" w:type="dxa"/>
          </w:tcMar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Heading layout table"/>
          </w:tblPr>
          <w:tblGrid>
            <w:gridCol w:w="6729"/>
          </w:tblGrid>
          <w:tr w:rsidR="001A5CA9" w14:paraId="42C8C3EE" w14:textId="77777777" w:rsidTr="00EF7CC9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5CA1B5D0" w14:textId="2B6FB7E8" w:rsidR="001A5CA9" w:rsidRDefault="00785079" w:rsidP="00BA6DBC">
                <w:pPr>
                  <w:pStyle w:val="Heading1"/>
                  <w:outlineLvl w:val="0"/>
                </w:pPr>
                <w:sdt>
                  <w:sdtPr>
                    <w:alias w:val="Enter your name:"/>
                    <w:tag w:val="Enter your name:"/>
                    <w:id w:val="1048101873"/>
                    <w:placeholder>
                      <w:docPart w:val="7F6111E4C18D644FA31F26D15AD2E864"/>
                    </w:placeholder>
                    <w15:dataBinding w:prefixMappings="xmlns:ns0='http://schemas.microsoft.com/temp/samples' " w:xpath="/ns0:employees[1]/ns0:employee[1]/ns0:Address[1]" w:storeItemID="{00000000-0000-0000-0000-000000000000}"/>
                    <w15:appearance w15:val="hidden"/>
                  </w:sdtPr>
                  <w:sdtEndPr/>
                  <w:sdtContent>
                    <w:r w:rsidR="00811856">
                      <w:t>Taylor Thurley</w:t>
                    </w:r>
                  </w:sdtContent>
                </w:sdt>
              </w:p>
            </w:tc>
          </w:tr>
        </w:tbl>
        <w:p w14:paraId="2B11535C" w14:textId="77777777" w:rsidR="001A5CA9" w:rsidRPr="00F207C0" w:rsidRDefault="001A5CA9" w:rsidP="001A5CA9"/>
      </w:tc>
    </w:tr>
  </w:tbl>
  <w:p w14:paraId="6D283CEB" w14:textId="323FE6DC" w:rsidR="00217980" w:rsidRPr="001A5CA9" w:rsidRDefault="00217980" w:rsidP="001A5C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70F9D"/>
    <w:multiLevelType w:val="hybridMultilevel"/>
    <w:tmpl w:val="0928BCCC"/>
    <w:lvl w:ilvl="0" w:tplc="DF2E710A">
      <w:start w:val="500"/>
      <w:numFmt w:val="bullet"/>
      <w:lvlText w:val="-"/>
      <w:lvlJc w:val="left"/>
      <w:pPr>
        <w:ind w:left="1080" w:hanging="360"/>
      </w:pPr>
      <w:rPr>
        <w:rFonts w:ascii="Rockwell" w:eastAsiaTheme="minorHAnsi" w:hAnsi="Rockwel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76243D"/>
    <w:multiLevelType w:val="hybridMultilevel"/>
    <w:tmpl w:val="63F66D66"/>
    <w:lvl w:ilvl="0" w:tplc="2390A28C">
      <w:start w:val="500"/>
      <w:numFmt w:val="bullet"/>
      <w:lvlText w:val="-"/>
      <w:lvlJc w:val="left"/>
      <w:pPr>
        <w:ind w:left="1140" w:hanging="360"/>
      </w:pPr>
      <w:rPr>
        <w:rFonts w:ascii="Rockwell" w:eastAsiaTheme="minorHAnsi" w:hAnsi="Rockwel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1DFE44F7"/>
    <w:multiLevelType w:val="hybridMultilevel"/>
    <w:tmpl w:val="E3EEC85A"/>
    <w:lvl w:ilvl="0" w:tplc="705020C0">
      <w:numFmt w:val="bullet"/>
      <w:lvlText w:val="-"/>
      <w:lvlJc w:val="left"/>
      <w:pPr>
        <w:ind w:left="720" w:hanging="360"/>
      </w:pPr>
      <w:rPr>
        <w:rFonts w:ascii="Rockwell" w:eastAsiaTheme="minorHAnsi" w:hAnsi="Rockwel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992EB9"/>
    <w:multiLevelType w:val="hybridMultilevel"/>
    <w:tmpl w:val="C1AECE0A"/>
    <w:lvl w:ilvl="0" w:tplc="252A1292">
      <w:numFmt w:val="bullet"/>
      <w:lvlText w:val="-"/>
      <w:lvlJc w:val="left"/>
      <w:pPr>
        <w:ind w:left="720" w:hanging="360"/>
      </w:pPr>
      <w:rPr>
        <w:rFonts w:ascii="Rockwell" w:eastAsiaTheme="minorHAnsi" w:hAnsi="Rockwel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7D384F"/>
    <w:multiLevelType w:val="hybridMultilevel"/>
    <w:tmpl w:val="A7947C56"/>
    <w:lvl w:ilvl="0" w:tplc="AD2A9B70">
      <w:numFmt w:val="bullet"/>
      <w:lvlText w:val="-"/>
      <w:lvlJc w:val="left"/>
      <w:pPr>
        <w:ind w:left="720" w:hanging="360"/>
      </w:pPr>
      <w:rPr>
        <w:rFonts w:ascii="Rockwell" w:eastAsiaTheme="minorHAnsi" w:hAnsi="Rockwel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AC2433"/>
    <w:multiLevelType w:val="hybridMultilevel"/>
    <w:tmpl w:val="C0E6CFA4"/>
    <w:lvl w:ilvl="0" w:tplc="FFFFFFFF">
      <w:numFmt w:val="bullet"/>
      <w:lvlText w:val="-"/>
      <w:lvlJc w:val="left"/>
      <w:pPr>
        <w:ind w:left="720" w:hanging="360"/>
      </w:pPr>
      <w:rPr>
        <w:rFonts w:ascii="Rockwell" w:eastAsiaTheme="minorHAnsi" w:hAnsi="Rockwe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A1148"/>
    <w:multiLevelType w:val="hybridMultilevel"/>
    <w:tmpl w:val="60C03210"/>
    <w:lvl w:ilvl="0" w:tplc="DBDAF6FA">
      <w:numFmt w:val="bullet"/>
      <w:lvlText w:val="-"/>
      <w:lvlJc w:val="left"/>
      <w:pPr>
        <w:ind w:left="720" w:hanging="360"/>
      </w:pPr>
      <w:rPr>
        <w:rFonts w:ascii="Rockwell" w:eastAsiaTheme="minorHAnsi" w:hAnsi="Rockwel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C16251"/>
    <w:multiLevelType w:val="hybridMultilevel"/>
    <w:tmpl w:val="924E1E7C"/>
    <w:lvl w:ilvl="0" w:tplc="A51CB202">
      <w:start w:val="1"/>
      <w:numFmt w:val="bullet"/>
      <w:lvlText w:val="-"/>
      <w:lvlJc w:val="left"/>
      <w:pPr>
        <w:ind w:left="720" w:hanging="360"/>
      </w:pPr>
      <w:rPr>
        <w:rFonts w:ascii="Franklin Gothic Demi" w:eastAsiaTheme="majorEastAsia" w:hAnsi="Franklin Gothic Dem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530443"/>
    <w:multiLevelType w:val="hybridMultilevel"/>
    <w:tmpl w:val="3644279A"/>
    <w:lvl w:ilvl="0" w:tplc="708E78D0">
      <w:numFmt w:val="bullet"/>
      <w:lvlText w:val="-"/>
      <w:lvlJc w:val="left"/>
      <w:pPr>
        <w:ind w:left="720" w:hanging="360"/>
      </w:pPr>
      <w:rPr>
        <w:rFonts w:ascii="Rockwell" w:eastAsiaTheme="minorHAnsi" w:hAnsi="Rockwel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7"/>
  </w:num>
  <w:num w:numId="12">
    <w:abstractNumId w:val="13"/>
  </w:num>
  <w:num w:numId="13">
    <w:abstractNumId w:val="18"/>
  </w:num>
  <w:num w:numId="14">
    <w:abstractNumId w:val="12"/>
  </w:num>
  <w:num w:numId="15">
    <w:abstractNumId w:val="14"/>
  </w:num>
  <w:num w:numId="16">
    <w:abstractNumId w:val="16"/>
  </w:num>
  <w:num w:numId="17">
    <w:abstractNumId w:val="15"/>
  </w:num>
  <w:num w:numId="18">
    <w:abstractNumId w:val="1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4AE"/>
    <w:rsid w:val="000435BF"/>
    <w:rsid w:val="00044685"/>
    <w:rsid w:val="00047025"/>
    <w:rsid w:val="00075387"/>
    <w:rsid w:val="00091382"/>
    <w:rsid w:val="000937BB"/>
    <w:rsid w:val="000A07DA"/>
    <w:rsid w:val="000A2BFA"/>
    <w:rsid w:val="000B0619"/>
    <w:rsid w:val="000B61CA"/>
    <w:rsid w:val="000D467E"/>
    <w:rsid w:val="000E705B"/>
    <w:rsid w:val="000F0CB0"/>
    <w:rsid w:val="000F7610"/>
    <w:rsid w:val="00107390"/>
    <w:rsid w:val="001077AA"/>
    <w:rsid w:val="00114ED7"/>
    <w:rsid w:val="0012398F"/>
    <w:rsid w:val="001312D5"/>
    <w:rsid w:val="00136E19"/>
    <w:rsid w:val="00140B0E"/>
    <w:rsid w:val="00151A11"/>
    <w:rsid w:val="00153011"/>
    <w:rsid w:val="001833D1"/>
    <w:rsid w:val="0018426E"/>
    <w:rsid w:val="001A5CA9"/>
    <w:rsid w:val="001B2AC1"/>
    <w:rsid w:val="001B403A"/>
    <w:rsid w:val="001B44C1"/>
    <w:rsid w:val="001B6B7E"/>
    <w:rsid w:val="001C4480"/>
    <w:rsid w:val="001C5CA1"/>
    <w:rsid w:val="001C7EED"/>
    <w:rsid w:val="001D4811"/>
    <w:rsid w:val="001E22E2"/>
    <w:rsid w:val="001E7F29"/>
    <w:rsid w:val="001F0B8E"/>
    <w:rsid w:val="001F4583"/>
    <w:rsid w:val="0020361F"/>
    <w:rsid w:val="002142D7"/>
    <w:rsid w:val="00217980"/>
    <w:rsid w:val="00243B4A"/>
    <w:rsid w:val="002467E2"/>
    <w:rsid w:val="00271662"/>
    <w:rsid w:val="00271DBB"/>
    <w:rsid w:val="0027404F"/>
    <w:rsid w:val="00276C6E"/>
    <w:rsid w:val="00280D30"/>
    <w:rsid w:val="00290AAA"/>
    <w:rsid w:val="00293B83"/>
    <w:rsid w:val="002963DD"/>
    <w:rsid w:val="002B091C"/>
    <w:rsid w:val="002B3BB7"/>
    <w:rsid w:val="002C2CDD"/>
    <w:rsid w:val="002C36B2"/>
    <w:rsid w:val="002C75AA"/>
    <w:rsid w:val="002D45C6"/>
    <w:rsid w:val="002E479A"/>
    <w:rsid w:val="002F03FA"/>
    <w:rsid w:val="00313E86"/>
    <w:rsid w:val="003300AF"/>
    <w:rsid w:val="00333CD3"/>
    <w:rsid w:val="00340365"/>
    <w:rsid w:val="00342B64"/>
    <w:rsid w:val="0034468B"/>
    <w:rsid w:val="0035385D"/>
    <w:rsid w:val="00364079"/>
    <w:rsid w:val="0037068D"/>
    <w:rsid w:val="003733B1"/>
    <w:rsid w:val="00391064"/>
    <w:rsid w:val="003C117C"/>
    <w:rsid w:val="003C5528"/>
    <w:rsid w:val="003D03E5"/>
    <w:rsid w:val="00404147"/>
    <w:rsid w:val="004077FB"/>
    <w:rsid w:val="00414926"/>
    <w:rsid w:val="004244FF"/>
    <w:rsid w:val="00424DD9"/>
    <w:rsid w:val="0046104A"/>
    <w:rsid w:val="0046254A"/>
    <w:rsid w:val="00470580"/>
    <w:rsid w:val="004711DF"/>
    <w:rsid w:val="004717C5"/>
    <w:rsid w:val="00473C1D"/>
    <w:rsid w:val="00484FD1"/>
    <w:rsid w:val="004A24CC"/>
    <w:rsid w:val="004B766B"/>
    <w:rsid w:val="004C0478"/>
    <w:rsid w:val="004C7221"/>
    <w:rsid w:val="005064A2"/>
    <w:rsid w:val="00506ED3"/>
    <w:rsid w:val="00513318"/>
    <w:rsid w:val="00514D46"/>
    <w:rsid w:val="0051549F"/>
    <w:rsid w:val="00516152"/>
    <w:rsid w:val="00523479"/>
    <w:rsid w:val="00524C15"/>
    <w:rsid w:val="0054130A"/>
    <w:rsid w:val="00543DB7"/>
    <w:rsid w:val="00560C4F"/>
    <w:rsid w:val="005729B0"/>
    <w:rsid w:val="005A113B"/>
    <w:rsid w:val="005A3B54"/>
    <w:rsid w:val="005A6D0A"/>
    <w:rsid w:val="005A7D48"/>
    <w:rsid w:val="005B100D"/>
    <w:rsid w:val="005D54FB"/>
    <w:rsid w:val="0060511C"/>
    <w:rsid w:val="0060759B"/>
    <w:rsid w:val="00625B31"/>
    <w:rsid w:val="00641630"/>
    <w:rsid w:val="0064486B"/>
    <w:rsid w:val="00684488"/>
    <w:rsid w:val="006A1DB6"/>
    <w:rsid w:val="006A3CE7"/>
    <w:rsid w:val="006A7746"/>
    <w:rsid w:val="006C4C50"/>
    <w:rsid w:val="006C5A3E"/>
    <w:rsid w:val="006D2DA8"/>
    <w:rsid w:val="006D76B1"/>
    <w:rsid w:val="00713050"/>
    <w:rsid w:val="00730840"/>
    <w:rsid w:val="00735458"/>
    <w:rsid w:val="00741125"/>
    <w:rsid w:val="00742036"/>
    <w:rsid w:val="00746F7F"/>
    <w:rsid w:val="00750B79"/>
    <w:rsid w:val="007522F0"/>
    <w:rsid w:val="007568DA"/>
    <w:rsid w:val="007569C1"/>
    <w:rsid w:val="007577F8"/>
    <w:rsid w:val="00763832"/>
    <w:rsid w:val="00771AAA"/>
    <w:rsid w:val="00774B3C"/>
    <w:rsid w:val="00785079"/>
    <w:rsid w:val="007A64F3"/>
    <w:rsid w:val="007C0CA1"/>
    <w:rsid w:val="007D2696"/>
    <w:rsid w:val="007D2FD2"/>
    <w:rsid w:val="007E26C3"/>
    <w:rsid w:val="007F127A"/>
    <w:rsid w:val="00811117"/>
    <w:rsid w:val="00811856"/>
    <w:rsid w:val="00823C54"/>
    <w:rsid w:val="00841146"/>
    <w:rsid w:val="008411E7"/>
    <w:rsid w:val="00850C4F"/>
    <w:rsid w:val="00857564"/>
    <w:rsid w:val="008641DC"/>
    <w:rsid w:val="008659C8"/>
    <w:rsid w:val="0088504C"/>
    <w:rsid w:val="008867FE"/>
    <w:rsid w:val="00890763"/>
    <w:rsid w:val="0089382B"/>
    <w:rsid w:val="00895A1A"/>
    <w:rsid w:val="008A1907"/>
    <w:rsid w:val="008C6BCA"/>
    <w:rsid w:val="008C7B50"/>
    <w:rsid w:val="008D4D6D"/>
    <w:rsid w:val="008D6D71"/>
    <w:rsid w:val="008E184C"/>
    <w:rsid w:val="008E4B30"/>
    <w:rsid w:val="009052E0"/>
    <w:rsid w:val="00906BEE"/>
    <w:rsid w:val="009243E7"/>
    <w:rsid w:val="009338AA"/>
    <w:rsid w:val="00934131"/>
    <w:rsid w:val="00934F46"/>
    <w:rsid w:val="0097201E"/>
    <w:rsid w:val="00982360"/>
    <w:rsid w:val="00985D58"/>
    <w:rsid w:val="009934AE"/>
    <w:rsid w:val="009B3C40"/>
    <w:rsid w:val="009C4E74"/>
    <w:rsid w:val="009C7956"/>
    <w:rsid w:val="009D6EC8"/>
    <w:rsid w:val="00A062A8"/>
    <w:rsid w:val="00A23B5B"/>
    <w:rsid w:val="00A25C8F"/>
    <w:rsid w:val="00A33149"/>
    <w:rsid w:val="00A35EC1"/>
    <w:rsid w:val="00A42540"/>
    <w:rsid w:val="00A50939"/>
    <w:rsid w:val="00A75D2E"/>
    <w:rsid w:val="00A83413"/>
    <w:rsid w:val="00AA6A40"/>
    <w:rsid w:val="00AA75F6"/>
    <w:rsid w:val="00AB342A"/>
    <w:rsid w:val="00AD00FD"/>
    <w:rsid w:val="00AD67B6"/>
    <w:rsid w:val="00AE27B6"/>
    <w:rsid w:val="00AE6341"/>
    <w:rsid w:val="00AE7B64"/>
    <w:rsid w:val="00AF0A8E"/>
    <w:rsid w:val="00B14B07"/>
    <w:rsid w:val="00B169D6"/>
    <w:rsid w:val="00B26743"/>
    <w:rsid w:val="00B41CE2"/>
    <w:rsid w:val="00B51625"/>
    <w:rsid w:val="00B5664D"/>
    <w:rsid w:val="00B64BF9"/>
    <w:rsid w:val="00B732CA"/>
    <w:rsid w:val="00B73F47"/>
    <w:rsid w:val="00B938C5"/>
    <w:rsid w:val="00BA4404"/>
    <w:rsid w:val="00BA5B40"/>
    <w:rsid w:val="00BA6DBC"/>
    <w:rsid w:val="00BB2B7B"/>
    <w:rsid w:val="00BD0206"/>
    <w:rsid w:val="00BD0723"/>
    <w:rsid w:val="00BD487E"/>
    <w:rsid w:val="00BD7C00"/>
    <w:rsid w:val="00BE2D93"/>
    <w:rsid w:val="00BE6C3F"/>
    <w:rsid w:val="00C07B0C"/>
    <w:rsid w:val="00C2098A"/>
    <w:rsid w:val="00C45B4C"/>
    <w:rsid w:val="00C5444A"/>
    <w:rsid w:val="00C54FAE"/>
    <w:rsid w:val="00C612DA"/>
    <w:rsid w:val="00C62EF8"/>
    <w:rsid w:val="00C66AD7"/>
    <w:rsid w:val="00C7741E"/>
    <w:rsid w:val="00C82E56"/>
    <w:rsid w:val="00C85086"/>
    <w:rsid w:val="00C875AB"/>
    <w:rsid w:val="00CA3DF1"/>
    <w:rsid w:val="00CA4581"/>
    <w:rsid w:val="00CB1D0D"/>
    <w:rsid w:val="00CB56E2"/>
    <w:rsid w:val="00CC577C"/>
    <w:rsid w:val="00CD20B1"/>
    <w:rsid w:val="00CE18D5"/>
    <w:rsid w:val="00D04109"/>
    <w:rsid w:val="00D12E2C"/>
    <w:rsid w:val="00D21CC5"/>
    <w:rsid w:val="00D36BFD"/>
    <w:rsid w:val="00D5163A"/>
    <w:rsid w:val="00D711A3"/>
    <w:rsid w:val="00D95D3F"/>
    <w:rsid w:val="00D97A41"/>
    <w:rsid w:val="00DA4B1B"/>
    <w:rsid w:val="00DD3CF6"/>
    <w:rsid w:val="00DD41AF"/>
    <w:rsid w:val="00DD6416"/>
    <w:rsid w:val="00DF03AA"/>
    <w:rsid w:val="00DF2AB9"/>
    <w:rsid w:val="00DF4E0A"/>
    <w:rsid w:val="00E02DCD"/>
    <w:rsid w:val="00E11AE4"/>
    <w:rsid w:val="00E12C60"/>
    <w:rsid w:val="00E22E87"/>
    <w:rsid w:val="00E57630"/>
    <w:rsid w:val="00E850BD"/>
    <w:rsid w:val="00E86C2B"/>
    <w:rsid w:val="00E97F69"/>
    <w:rsid w:val="00EA0929"/>
    <w:rsid w:val="00EA3E8C"/>
    <w:rsid w:val="00EB299C"/>
    <w:rsid w:val="00EB2D52"/>
    <w:rsid w:val="00EB4B65"/>
    <w:rsid w:val="00EB6B4B"/>
    <w:rsid w:val="00EC7655"/>
    <w:rsid w:val="00ED1FAD"/>
    <w:rsid w:val="00ED47F7"/>
    <w:rsid w:val="00ED52D0"/>
    <w:rsid w:val="00ED7ABA"/>
    <w:rsid w:val="00EE4748"/>
    <w:rsid w:val="00EE51F3"/>
    <w:rsid w:val="00EF7CC9"/>
    <w:rsid w:val="00F11094"/>
    <w:rsid w:val="00F207C0"/>
    <w:rsid w:val="00F20AE5"/>
    <w:rsid w:val="00F21AA5"/>
    <w:rsid w:val="00F329A0"/>
    <w:rsid w:val="00F47E97"/>
    <w:rsid w:val="00F51A64"/>
    <w:rsid w:val="00F645C7"/>
    <w:rsid w:val="00F905C5"/>
    <w:rsid w:val="00FA3C01"/>
    <w:rsid w:val="00FA6D30"/>
    <w:rsid w:val="00FA73E8"/>
    <w:rsid w:val="00FB4BBF"/>
    <w:rsid w:val="00FD112C"/>
    <w:rsid w:val="00FE6DC0"/>
    <w:rsid w:val="00FF15E4"/>
    <w:rsid w:val="00FF4243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3F553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BEE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3D03E5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5F6"/>
  </w:style>
  <w:style w:type="paragraph" w:styleId="BlockText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75F6"/>
  </w:style>
  <w:style w:type="paragraph" w:styleId="BodyText2">
    <w:name w:val="Body Text 2"/>
    <w:basedOn w:val="Normal"/>
    <w:link w:val="BodyText2Char"/>
    <w:uiPriority w:val="99"/>
    <w:semiHidden/>
    <w:unhideWhenUsed/>
    <w:rsid w:val="00AA75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5F6"/>
  </w:style>
  <w:style w:type="paragraph" w:styleId="BodyText3">
    <w:name w:val="Body Text 3"/>
    <w:basedOn w:val="Normal"/>
    <w:link w:val="BodyText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5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5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5F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5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5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5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5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A75F6"/>
  </w:style>
  <w:style w:type="table" w:styleId="ColorfulGrid">
    <w:name w:val="Colorful Grid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5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5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5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5F6"/>
  </w:style>
  <w:style w:type="character" w:customStyle="1" w:styleId="DateChar">
    <w:name w:val="Date Char"/>
    <w:basedOn w:val="DefaultParagraphFont"/>
    <w:link w:val="Date"/>
    <w:uiPriority w:val="99"/>
    <w:semiHidden/>
    <w:rsid w:val="00AA75F6"/>
  </w:style>
  <w:style w:type="paragraph" w:styleId="DocumentMap">
    <w:name w:val="Document Map"/>
    <w:basedOn w:val="Normal"/>
    <w:link w:val="DocumentMap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5F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5F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75F6"/>
  </w:style>
  <w:style w:type="character" w:styleId="Emphasis">
    <w:name w:val="Emphasis"/>
    <w:basedOn w:val="DefaultParagraphFont"/>
    <w:uiPriority w:val="10"/>
    <w:semiHidden/>
    <w:unhideWhenUsed/>
    <w:rsid w:val="00AA75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5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5F6"/>
    <w:rPr>
      <w:szCs w:val="20"/>
    </w:rPr>
  </w:style>
  <w:style w:type="table" w:styleId="GridTable1Light">
    <w:name w:val="Grid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AA75F6"/>
  </w:style>
  <w:style w:type="paragraph" w:styleId="HTMLAddress">
    <w:name w:val="HTML Address"/>
    <w:basedOn w:val="Normal"/>
    <w:link w:val="HTMLAddres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5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5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5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D03E5"/>
    <w:rPr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5F6"/>
  </w:style>
  <w:style w:type="paragraph" w:styleId="List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5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5F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5F6"/>
  </w:style>
  <w:style w:type="character" w:styleId="PageNumber">
    <w:name w:val="page number"/>
    <w:basedOn w:val="DefaultParagraphFont"/>
    <w:uiPriority w:val="99"/>
    <w:semiHidden/>
    <w:unhideWhenUsed/>
    <w:rsid w:val="00AA75F6"/>
  </w:style>
  <w:style w:type="table" w:styleId="PlainTable1">
    <w:name w:val="Plain Table 1"/>
    <w:basedOn w:val="Table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5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5F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5F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75F6"/>
  </w:style>
  <w:style w:type="paragraph" w:styleId="Signature">
    <w:name w:val="Signature"/>
    <w:basedOn w:val="Normal"/>
    <w:link w:val="Signature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75F6"/>
  </w:style>
  <w:style w:type="character" w:styleId="Strong">
    <w:name w:val="Strong"/>
    <w:basedOn w:val="DefaultParagraphFont"/>
    <w:uiPriority w:val="22"/>
    <w:semiHidden/>
    <w:unhideWhenUsed/>
    <w:qFormat/>
    <w:rsid w:val="00AA75F6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5F6"/>
  </w:style>
  <w:style w:type="table" w:styleId="TableProfessional">
    <w:name w:val="Table Professional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  <w:style w:type="paragraph" w:styleId="Revision">
    <w:name w:val="Revision"/>
    <w:hidden/>
    <w:uiPriority w:val="99"/>
    <w:semiHidden/>
    <w:rsid w:val="000435BF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E63A9CFCEF7304DA57D2A96FDB9FC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96DAF-03FF-234F-8C5D-671429414D21}"/>
      </w:docPartPr>
      <w:docPartBody>
        <w:p w:rsidR="009B24C7" w:rsidRDefault="000D484D">
          <w:pPr>
            <w:pStyle w:val="8E63A9CFCEF7304DA57D2A96FDB9FC87"/>
          </w:pPr>
          <w:r w:rsidRPr="00906BEE">
            <w:t>YN</w:t>
          </w:r>
        </w:p>
      </w:docPartBody>
    </w:docPart>
    <w:docPart>
      <w:docPartPr>
        <w:name w:val="44436027BD453C428AC0C7455A8A5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ED8E8-C243-0B4F-9E9A-C8C0359B858D}"/>
      </w:docPartPr>
      <w:docPartBody>
        <w:p w:rsidR="009B24C7" w:rsidRDefault="000D484D">
          <w:pPr>
            <w:pStyle w:val="44436027BD453C428AC0C7455A8A59FF"/>
          </w:pPr>
          <w:r w:rsidRPr="00906BEE">
            <w:t>Objective</w:t>
          </w:r>
        </w:p>
      </w:docPartBody>
    </w:docPart>
    <w:docPart>
      <w:docPartPr>
        <w:name w:val="189245A9A61FA74293BF72F6672BB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C9ECE-8059-AD4A-9DE8-7C5DBD1AC65A}"/>
      </w:docPartPr>
      <w:docPartBody>
        <w:p w:rsidR="009B24C7" w:rsidRDefault="000D484D">
          <w:pPr>
            <w:pStyle w:val="189245A9A61FA74293BF72F6672BBA9F"/>
          </w:pPr>
          <w:r>
            <w:t>Your name</w:t>
          </w:r>
        </w:p>
      </w:docPartBody>
    </w:docPart>
    <w:docPart>
      <w:docPartPr>
        <w:name w:val="024ED6419DAB1045AD91FDF04C5FC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DA650-1CC1-8B45-9E1D-41FC0AF4D29E}"/>
      </w:docPartPr>
      <w:docPartBody>
        <w:p w:rsidR="009B24C7" w:rsidRDefault="000D484D">
          <w:pPr>
            <w:pStyle w:val="024ED6419DAB1045AD91FDF04C5FC17D"/>
          </w:pPr>
          <w:r w:rsidRPr="00906BEE">
            <w:t>Experience</w:t>
          </w:r>
        </w:p>
      </w:docPartBody>
    </w:docPart>
    <w:docPart>
      <w:docPartPr>
        <w:name w:val="CB14B0FD52FD8C4CB6D12A8F389E2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87418-EF55-EC40-A234-E462BF5D8BB7}"/>
      </w:docPartPr>
      <w:docPartBody>
        <w:p w:rsidR="009B24C7" w:rsidRDefault="000D484D">
          <w:pPr>
            <w:pStyle w:val="CB14B0FD52FD8C4CB6D12A8F389E2D73"/>
          </w:pPr>
          <w:r w:rsidRPr="00906BEE">
            <w:t>Education</w:t>
          </w:r>
        </w:p>
      </w:docPartBody>
    </w:docPart>
    <w:docPart>
      <w:docPartPr>
        <w:name w:val="958EC76DF1D98F458E69DE9A12073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6CEF1-C735-5246-A07B-E1E3D835D7CC}"/>
      </w:docPartPr>
      <w:docPartBody>
        <w:p w:rsidR="009B24C7" w:rsidRDefault="000D484D">
          <w:pPr>
            <w:pStyle w:val="958EC76DF1D98F458E69DE9A12073238"/>
          </w:pPr>
          <w:r w:rsidRPr="00906BEE">
            <w:t>Volunteer Experience or Leadership</w:t>
          </w:r>
        </w:p>
      </w:docPartBody>
    </w:docPart>
    <w:docPart>
      <w:docPartPr>
        <w:name w:val="189A1F75EC3EBB499732C266B9E6C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D76AC-7BB7-A045-9748-EE0D2AFF58B6}"/>
      </w:docPartPr>
      <w:docPartBody>
        <w:p w:rsidR="009B24C7" w:rsidRDefault="000D484D">
          <w:pPr>
            <w:pStyle w:val="189A1F75EC3EBB499732C266B9E6C81D"/>
          </w:pPr>
          <w:r w:rsidRPr="009B3C40">
            <w:t>YN</w:t>
          </w:r>
        </w:p>
      </w:docPartBody>
    </w:docPart>
    <w:docPart>
      <w:docPartPr>
        <w:name w:val="7F6111E4C18D644FA31F26D15AD2E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A9DA5-885D-6E4F-9E67-BA4B361E28F9}"/>
      </w:docPartPr>
      <w:docPartBody>
        <w:p w:rsidR="009B24C7" w:rsidRDefault="000D484D">
          <w:pPr>
            <w:pStyle w:val="7F6111E4C18D644FA31F26D15AD2E864"/>
          </w:pPr>
          <w:r>
            <w:t>Your name</w:t>
          </w:r>
        </w:p>
      </w:docPartBody>
    </w:docPart>
    <w:docPart>
      <w:docPartPr>
        <w:name w:val="96A1BECFD13B8D45B952DEFB1D086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84D03-7ECD-6141-BEA4-EB5C8978A53C}"/>
      </w:docPartPr>
      <w:docPartBody>
        <w:p w:rsidR="009B24C7" w:rsidRDefault="00C02427" w:rsidP="00C02427">
          <w:pPr>
            <w:pStyle w:val="96A1BECFD13B8D45B952DEFB1D086853"/>
          </w:pPr>
          <w:r>
            <w:t>Email</w:t>
          </w:r>
        </w:p>
      </w:docPartBody>
    </w:docPart>
    <w:docPart>
      <w:docPartPr>
        <w:name w:val="DD13CB543A01494DB1FFF2F5D5D97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5E4DD-1C7A-C643-BC6E-5014D8F8271B}"/>
      </w:docPartPr>
      <w:docPartBody>
        <w:p w:rsidR="009B24C7" w:rsidRDefault="00C02427" w:rsidP="00C02427">
          <w:pPr>
            <w:pStyle w:val="DD13CB543A01494DB1FFF2F5D5D974F5"/>
          </w:pPr>
          <w:r>
            <w:t>Telephone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427"/>
    <w:rsid w:val="000D484D"/>
    <w:rsid w:val="001A36A3"/>
    <w:rsid w:val="002468D5"/>
    <w:rsid w:val="003A4C45"/>
    <w:rsid w:val="003F404B"/>
    <w:rsid w:val="00434387"/>
    <w:rsid w:val="00691FBE"/>
    <w:rsid w:val="006A30B4"/>
    <w:rsid w:val="006A4345"/>
    <w:rsid w:val="00946E91"/>
    <w:rsid w:val="009B24C7"/>
    <w:rsid w:val="009D2D8F"/>
    <w:rsid w:val="00AE7D1A"/>
    <w:rsid w:val="00B76710"/>
    <w:rsid w:val="00B972B7"/>
    <w:rsid w:val="00BD0A5F"/>
    <w:rsid w:val="00C02427"/>
    <w:rsid w:val="00D053FF"/>
    <w:rsid w:val="00D1133F"/>
    <w:rsid w:val="00D47790"/>
    <w:rsid w:val="00D621D8"/>
    <w:rsid w:val="00DD6F52"/>
    <w:rsid w:val="00EA4DCA"/>
    <w:rsid w:val="00EB4A51"/>
    <w:rsid w:val="00F107EE"/>
    <w:rsid w:val="00FB1F8B"/>
    <w:rsid w:val="00FC3602"/>
    <w:rsid w:val="00FD0189"/>
    <w:rsid w:val="00FD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E63A9CFCEF7304DA57D2A96FDB9FC87">
    <w:name w:val="8E63A9CFCEF7304DA57D2A96FDB9FC87"/>
  </w:style>
  <w:style w:type="paragraph" w:customStyle="1" w:styleId="44436027BD453C428AC0C7455A8A59FF">
    <w:name w:val="44436027BD453C428AC0C7455A8A59FF"/>
  </w:style>
  <w:style w:type="paragraph" w:customStyle="1" w:styleId="189245A9A61FA74293BF72F6672BBA9F">
    <w:name w:val="189245A9A61FA74293BF72F6672BBA9F"/>
  </w:style>
  <w:style w:type="paragraph" w:customStyle="1" w:styleId="024ED6419DAB1045AD91FDF04C5FC17D">
    <w:name w:val="024ED6419DAB1045AD91FDF04C5FC17D"/>
  </w:style>
  <w:style w:type="paragraph" w:customStyle="1" w:styleId="CB14B0FD52FD8C4CB6D12A8F389E2D73">
    <w:name w:val="CB14B0FD52FD8C4CB6D12A8F389E2D73"/>
  </w:style>
  <w:style w:type="paragraph" w:customStyle="1" w:styleId="958EC76DF1D98F458E69DE9A12073238">
    <w:name w:val="958EC76DF1D98F458E69DE9A12073238"/>
  </w:style>
  <w:style w:type="paragraph" w:customStyle="1" w:styleId="189A1F75EC3EBB499732C266B9E6C81D">
    <w:name w:val="189A1F75EC3EBB499732C266B9E6C81D"/>
  </w:style>
  <w:style w:type="paragraph" w:customStyle="1" w:styleId="7F6111E4C18D644FA31F26D15AD2E864">
    <w:name w:val="7F6111E4C18D644FA31F26D15AD2E864"/>
  </w:style>
  <w:style w:type="paragraph" w:customStyle="1" w:styleId="96A1BECFD13B8D45B952DEFB1D086853">
    <w:name w:val="96A1BECFD13B8D45B952DEFB1D086853"/>
    <w:rsid w:val="00C02427"/>
  </w:style>
  <w:style w:type="paragraph" w:customStyle="1" w:styleId="DD13CB543A01494DB1FFF2F5D5D974F5">
    <w:name w:val="DD13CB543A01494DB1FFF2F5D5D974F5"/>
    <w:rsid w:val="00C024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0476 711 900</CompanyPhone>
  <CompanyFax/>
  <CompanyEmail>tlrthurley@gmail.com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CFA50A-8E3C-4BB8-9D0B-8C6995723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Downloads</Template>
  <TotalTime>1680</TotalTime>
  <Pages>5</Pages>
  <Words>840</Words>
  <Characters>4789</Characters>
  <Application>Microsoft Office Word</Application>
  <DocSecurity>0</DocSecurity>
  <Lines>39</Lines>
  <Paragraphs>11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Taylor Thurley</cp:lastModifiedBy>
  <cp:revision>93</cp:revision>
  <dcterms:created xsi:type="dcterms:W3CDTF">2018-06-06T05:08:00Z</dcterms:created>
  <dcterms:modified xsi:type="dcterms:W3CDTF">2021-06-19T06:49:00Z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